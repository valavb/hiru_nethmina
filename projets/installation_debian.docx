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93C79" w14:textId="4A328803" w:rsidR="00D077E9" w:rsidRPr="00D90EAC" w:rsidRDefault="00D90EAC" w:rsidP="00D70D02">
      <w:pPr>
        <w:rPr>
          <w:rFonts w:ascii="Times New Roman" w:hAnsi="Times New Roman" w:cs="Times New Roman"/>
        </w:rPr>
      </w:pPr>
      <w:r w:rsidRPr="00D90EAC">
        <w:rPr>
          <w:rFonts w:ascii="Times New Roman" w:hAnsi="Times New Roman" w:cs="Times New Roman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AE534BF" wp14:editId="77378B62">
                <wp:simplePos x="0" y="0"/>
                <wp:positionH relativeFrom="page">
                  <wp:posOffset>4329430</wp:posOffset>
                </wp:positionH>
                <wp:positionV relativeFrom="page">
                  <wp:posOffset>695325</wp:posOffset>
                </wp:positionV>
                <wp:extent cx="3231515" cy="6019800"/>
                <wp:effectExtent l="0" t="0" r="6985" b="0"/>
                <wp:wrapNone/>
                <wp:docPr id="1744767079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515" cy="60198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F0CE1" id="Rectangle 2" o:spid="_x0000_s1026" alt="rectangle coloré" style="position:absolute;margin-left:340.9pt;margin-top:54.75pt;width:254.45pt;height:47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" fillcolor="#34aba2 [3206]" stroked="f" strokeweight="2pt">
                <w10:wrap anchorx="page" anchory="page"/>
              </v:rect>
            </w:pict>
          </mc:Fallback>
        </mc:AlternateContent>
      </w:r>
      <w:r w:rsidR="00AB02A7" w:rsidRPr="00D90EAC">
        <w:rPr>
          <w:rFonts w:ascii="Times New Roman" w:hAnsi="Times New Roman" w:cs="Times New Roman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9B8CD60" wp14:editId="2945A477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2046F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D90EAC" w14:paraId="6DEBB466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2519E70" w14:textId="77777777" w:rsidR="00D077E9" w:rsidRPr="00D90EAC" w:rsidRDefault="00D077E9" w:rsidP="00AB02A7">
            <w:pPr>
              <w:rPr>
                <w:rFonts w:ascii="Times New Roman" w:hAnsi="Times New Roman" w:cs="Times New Roman"/>
              </w:rPr>
            </w:pPr>
            <w:r w:rsidRPr="00D90EAC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F3D5EEB" wp14:editId="17868F56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FBFB46" w14:textId="0DEF3AA6" w:rsidR="00D077E9" w:rsidRPr="00D90EAC" w:rsidRDefault="00D90EAC" w:rsidP="00D077E9">
                                  <w:pPr>
                                    <w:pStyle w:val="Titre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68"/>
                                      <w:szCs w:val="68"/>
                                    </w:rPr>
                                  </w:pPr>
                                  <w:r w:rsidRPr="00D90EAC">
                                    <w:rPr>
                                      <w:rFonts w:ascii="Times New Roman" w:hAnsi="Times New Roman" w:cs="Times New Roman"/>
                                      <w:sz w:val="68"/>
                                      <w:szCs w:val="68"/>
                                      <w:lang w:bidi="fr-FR"/>
                                    </w:rPr>
                                    <w:t xml:space="preserve">INSTALLATION DU SYSTEME </w:t>
                                  </w:r>
                                  <w:r w:rsidR="00926D54">
                                    <w:rPr>
                                      <w:rFonts w:ascii="Times New Roman" w:hAnsi="Times New Roman" w:cs="Times New Roman"/>
                                      <w:sz w:val="68"/>
                                      <w:szCs w:val="68"/>
                                      <w:lang w:bidi="fr-FR"/>
                                    </w:rPr>
                                    <w:t>DEBIAN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F3D5EE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37FBFB46" w14:textId="0DEF3AA6" w:rsidR="00D077E9" w:rsidRPr="00D90EAC" w:rsidRDefault="00D90EAC" w:rsidP="00D077E9">
                            <w:pPr>
                              <w:pStyle w:val="Titre"/>
                              <w:spacing w:after="0"/>
                              <w:rPr>
                                <w:rFonts w:ascii="Times New Roman" w:hAnsi="Times New Roman" w:cs="Times New Roman"/>
                                <w:sz w:val="68"/>
                                <w:szCs w:val="68"/>
                              </w:rPr>
                            </w:pPr>
                            <w:r w:rsidRPr="00D90EAC">
                              <w:rPr>
                                <w:rFonts w:ascii="Times New Roman" w:hAnsi="Times New Roman" w:cs="Times New Roman"/>
                                <w:sz w:val="68"/>
                                <w:szCs w:val="68"/>
                                <w:lang w:bidi="fr-FR"/>
                              </w:rPr>
                              <w:t xml:space="preserve">INSTALLATION DU SYSTEME </w:t>
                            </w:r>
                            <w:r w:rsidR="00926D54">
                              <w:rPr>
                                <w:rFonts w:ascii="Times New Roman" w:hAnsi="Times New Roman" w:cs="Times New Roman"/>
                                <w:sz w:val="68"/>
                                <w:szCs w:val="68"/>
                                <w:lang w:bidi="fr-FR"/>
                              </w:rPr>
                              <w:t>DEBIAN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037F62C" w14:textId="77777777" w:rsidR="00D077E9" w:rsidRPr="00D90EAC" w:rsidRDefault="00D077E9" w:rsidP="00AB02A7">
            <w:pPr>
              <w:rPr>
                <w:rFonts w:ascii="Times New Roman" w:hAnsi="Times New Roman" w:cs="Times New Roman"/>
              </w:rPr>
            </w:pPr>
            <w:r w:rsidRPr="00D90EAC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AB08A38" wp14:editId="61B37D41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44E11B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D90EAC" w14:paraId="412B1C8F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67492A9" w14:textId="565306A3" w:rsidR="00D077E9" w:rsidRPr="00D90EAC" w:rsidRDefault="00D077E9" w:rsidP="00AB02A7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D077E9" w:rsidRPr="00D90EAC" w14:paraId="777F9121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Times New Roman" w:hAnsi="Times New Roman" w:cs="Times New Roman"/>
              </w:rPr>
              <w:id w:val="1080870105"/>
              <w:placeholder>
                <w:docPart w:val="27691CA9167D49DEB0BF348A618A867C"/>
              </w:placeholder>
              <w15:appearance w15:val="hidden"/>
            </w:sdtPr>
            <w:sdtContent>
              <w:p w14:paraId="2DF37883" w14:textId="5C57B7FF" w:rsidR="00D077E9" w:rsidRPr="00D90EAC" w:rsidRDefault="00532541" w:rsidP="00AB02A7">
                <w:pPr>
                  <w:rPr>
                    <w:rFonts w:ascii="Times New Roman" w:hAnsi="Times New Roman" w:cs="Times New Roman"/>
                  </w:rPr>
                </w:pPr>
                <w:r w:rsidRPr="00D90EAC">
                  <w:rPr>
                    <w:rStyle w:val="Sous-titreCar"/>
                    <w:rFonts w:ascii="Times New Roman" w:hAnsi="Times New Roman" w:cs="Times New Roman"/>
                    <w:b w:val="0"/>
                    <w:lang w:bidi="fr-FR"/>
                  </w:rPr>
                  <w:fldChar w:fldCharType="begin"/>
                </w:r>
                <w:r w:rsidRPr="00D90EAC">
                  <w:rPr>
                    <w:rStyle w:val="Sous-titreCar"/>
                    <w:rFonts w:ascii="Times New Roman" w:hAnsi="Times New Roman" w:cs="Times New Roman"/>
                    <w:b w:val="0"/>
                    <w:lang w:bidi="fr-FR"/>
                  </w:rPr>
                  <w:instrText xml:space="preserve"> DATE  \@ "d MMMM"  \* MERGEFORMAT </w:instrText>
                </w:r>
                <w:r w:rsidRPr="00D90EAC">
                  <w:rPr>
                    <w:rStyle w:val="Sous-titreCar"/>
                    <w:rFonts w:ascii="Times New Roman" w:hAnsi="Times New Roman" w:cs="Times New Roman"/>
                    <w:b w:val="0"/>
                    <w:lang w:bidi="fr-FR"/>
                  </w:rPr>
                  <w:fldChar w:fldCharType="separate"/>
                </w:r>
                <w:r w:rsidR="00550F54">
                  <w:rPr>
                    <w:rStyle w:val="Sous-titreCar"/>
                    <w:rFonts w:ascii="Times New Roman" w:hAnsi="Times New Roman" w:cs="Times New Roman"/>
                    <w:b w:val="0"/>
                    <w:noProof/>
                    <w:lang w:bidi="fr-FR"/>
                  </w:rPr>
                  <w:t>29 décembre</w:t>
                </w:r>
                <w:r w:rsidRPr="00D90EAC">
                  <w:rPr>
                    <w:rStyle w:val="Sous-titreCar"/>
                    <w:rFonts w:ascii="Times New Roman" w:hAnsi="Times New Roman" w:cs="Times New Roman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7062F5E8" w14:textId="77777777" w:rsidR="00D077E9" w:rsidRPr="00D90EAC" w:rsidRDefault="00D077E9" w:rsidP="00AB02A7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  <w:r w:rsidRPr="00D90EAC">
              <w:rPr>
                <w:rFonts w:ascii="Times New Roman" w:hAnsi="Times New Roman" w:cs="Times New Roman"/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DD90AA5" wp14:editId="4A7A2239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5FDBD1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F80A797" w14:textId="77777777" w:rsidR="00D077E9" w:rsidRPr="00D90EAC" w:rsidRDefault="00D077E9" w:rsidP="00AB02A7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  <w:p w14:paraId="25AA0B52" w14:textId="77777777" w:rsidR="00D077E9" w:rsidRPr="00D90EAC" w:rsidRDefault="00D077E9" w:rsidP="00AB02A7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  <w:p w14:paraId="07811CDD" w14:textId="195D7E64" w:rsidR="00D077E9" w:rsidRPr="00D90EAC" w:rsidRDefault="00000000" w:rsidP="00AB02A7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-1740469667"/>
                <w:placeholder>
                  <w:docPart w:val="05415E065F424BB9B05953B94741DC65"/>
                </w:placeholder>
                <w15:appearance w15:val="hidden"/>
              </w:sdtPr>
              <w:sdtContent>
                <w:r w:rsidR="00D90EAC" w:rsidRPr="00D90EAC">
                  <w:rPr>
                    <w:rFonts w:ascii="Times New Roman" w:hAnsi="Times New Roman" w:cs="Times New Roman"/>
                  </w:rPr>
                  <w:t>Hirusha Pethiyagoda</w:t>
                </w:r>
              </w:sdtContent>
            </w:sdt>
          </w:p>
          <w:p w14:paraId="7F3CF61D" w14:textId="04A0057E" w:rsidR="00D077E9" w:rsidRPr="00D90EAC" w:rsidRDefault="00D90EAC" w:rsidP="00AB02A7">
            <w:pPr>
              <w:rPr>
                <w:rFonts w:ascii="Times New Roman" w:hAnsi="Times New Roman" w:cs="Times New Roman"/>
              </w:rPr>
            </w:pPr>
            <w:r w:rsidRPr="00D90EAC">
              <w:rPr>
                <w:rFonts w:ascii="Times New Roman" w:hAnsi="Times New Roman" w:cs="Times New Roman"/>
                <w:lang w:bidi="fr-FR"/>
              </w:rPr>
              <w:t>BTS SIO</w:t>
            </w:r>
          </w:p>
          <w:p w14:paraId="60BAC0B4" w14:textId="77777777" w:rsidR="00D077E9" w:rsidRPr="00D90EAC" w:rsidRDefault="00D077E9" w:rsidP="00AB02A7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</w:tc>
      </w:tr>
    </w:tbl>
    <w:p w14:paraId="73EF93B9" w14:textId="5F615E2C" w:rsidR="00D077E9" w:rsidRPr="00D90EAC" w:rsidRDefault="00D90EAC">
      <w:pPr>
        <w:spacing w:after="200"/>
        <w:rPr>
          <w:rFonts w:ascii="Times New Roman" w:hAnsi="Times New Roman" w:cs="Times New Roman"/>
        </w:rPr>
      </w:pPr>
      <w:r w:rsidRPr="00D90EAC">
        <w:rPr>
          <w:rFonts w:ascii="Times New Roman" w:hAnsi="Times New Roman" w:cs="Times New Roman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66B0A0" wp14:editId="3DC0B2C0">
                <wp:simplePos x="0" y="0"/>
                <wp:positionH relativeFrom="column">
                  <wp:posOffset>-22860</wp:posOffset>
                </wp:positionH>
                <wp:positionV relativeFrom="paragraph">
                  <wp:posOffset>2451736</wp:posOffset>
                </wp:positionV>
                <wp:extent cx="3533775" cy="1790700"/>
                <wp:effectExtent l="0" t="0" r="28575" b="19050"/>
                <wp:wrapNone/>
                <wp:docPr id="212095572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5FBDD6" w14:textId="43ED3065" w:rsidR="00D90EAC" w:rsidRDefault="00926D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667837" wp14:editId="1E3BB4B9">
                                  <wp:extent cx="3344545" cy="1616710"/>
                                  <wp:effectExtent l="0" t="0" r="8255" b="2540"/>
                                  <wp:docPr id="1916663212" name="Imag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6663212" name="Image 1916663212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4545" cy="1616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A57596" w14:textId="77777777" w:rsidR="00D90EAC" w:rsidRDefault="00D90EAC"/>
                          <w:p w14:paraId="0D6BE8A0" w14:textId="77777777" w:rsidR="00D90EAC" w:rsidRDefault="00D90E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6B0A0" id="Zone de texte 2" o:spid="_x0000_s1027" type="#_x0000_t202" style="position:absolute;margin-left:-1.8pt;margin-top:193.05pt;width:278.25pt;height:14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" fillcolor="white [3201]" strokeweight=".5pt">
                <v:textbox>
                  <w:txbxContent>
                    <w:p w14:paraId="525FBDD6" w14:textId="43ED3065" w:rsidR="00D90EAC" w:rsidRDefault="00926D54">
                      <w:r>
                        <w:rPr>
                          <w:noProof/>
                        </w:rPr>
                        <w:drawing>
                          <wp:inline distT="0" distB="0" distL="0" distR="0" wp14:anchorId="7D667837" wp14:editId="1E3BB4B9">
                            <wp:extent cx="3344545" cy="1616710"/>
                            <wp:effectExtent l="0" t="0" r="8255" b="2540"/>
                            <wp:docPr id="1916663212" name="Imag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6663212" name="Image 1916663212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4545" cy="1616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A57596" w14:textId="77777777" w:rsidR="00D90EAC" w:rsidRDefault="00D90EAC"/>
                    <w:p w14:paraId="0D6BE8A0" w14:textId="77777777" w:rsidR="00D90EAC" w:rsidRDefault="00D90EAC"/>
                  </w:txbxContent>
                </v:textbox>
              </v:shape>
            </w:pict>
          </mc:Fallback>
        </mc:AlternateContent>
      </w:r>
      <w:r w:rsidR="00AB02A7" w:rsidRPr="00D90EAC">
        <w:rPr>
          <w:rFonts w:ascii="Times New Roman" w:hAnsi="Times New Roman" w:cs="Times New Roman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B9EC396" wp14:editId="244D8A95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F2D64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D90EAC">
        <w:rPr>
          <w:rFonts w:ascii="Times New Roman" w:hAnsi="Times New Roman" w:cs="Times New Roman"/>
          <w:lang w:bidi="fr-FR"/>
        </w:rPr>
        <w:br w:type="page"/>
      </w:r>
    </w:p>
    <w:p w14:paraId="08F5E566" w14:textId="128E1EAF" w:rsidR="00AB02A7" w:rsidRPr="00D90EAC" w:rsidRDefault="00550F54" w:rsidP="00D90EAC">
      <w:pPr>
        <w:pStyle w:val="Titre1"/>
        <w:rPr>
          <w:rFonts w:cs="Times New Roman"/>
        </w:rPr>
      </w:pPr>
      <w:bookmarkStart w:id="0" w:name="_Toc186375613"/>
      <w:r>
        <w:rPr>
          <w:rFonts w:cs="Times New Roman"/>
        </w:rPr>
        <w:lastRenderedPageBreak/>
        <w:t>Sommaire</w:t>
      </w:r>
      <w:bookmarkEnd w:id="0"/>
    </w:p>
    <w:sdt>
      <w:sdtPr>
        <w:id w:val="20818675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2"/>
          <w:lang w:eastAsia="en-US"/>
        </w:rPr>
      </w:sdtEndPr>
      <w:sdtContent>
        <w:p w14:paraId="3B8CD0C5" w14:textId="635F4337" w:rsidR="00550F54" w:rsidRDefault="00550F54">
          <w:pPr>
            <w:pStyle w:val="En-ttedetabledesmatires"/>
          </w:pPr>
        </w:p>
        <w:p w14:paraId="56438A46" w14:textId="33439F0F" w:rsidR="00550F54" w:rsidRDefault="00550F54">
          <w:pPr>
            <w:pStyle w:val="TM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375613" w:history="1">
            <w:r w:rsidRPr="001927F3">
              <w:rPr>
                <w:rStyle w:val="Lienhypertexte"/>
                <w:rFonts w:cs="Times New Roman"/>
                <w:noProof/>
              </w:rPr>
              <w:t>Sommaire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_Toc186375613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C73CC" w14:textId="78A86CDD" w:rsidR="00550F54" w:rsidRDefault="00550F54">
          <w:pPr>
            <w:pStyle w:val="TM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86375614" w:history="1">
            <w:r w:rsidRPr="001927F3">
              <w:rPr>
                <w:rStyle w:val="Lienhypertexte"/>
                <w:noProof/>
              </w:rPr>
              <w:t>Préparer sa machine pour la virtualisation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_Toc186375614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472D" w14:textId="7C5B72FF" w:rsidR="00550F54" w:rsidRDefault="00550F54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86375615" w:history="1">
            <w:r w:rsidRPr="001927F3">
              <w:rPr>
                <w:rStyle w:val="Lienhypertexte"/>
                <w:noProof/>
              </w:rPr>
              <w:t>Téléchargement et installation des 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_Toc186375615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831C" w14:textId="4C2F64F0" w:rsidR="00550F54" w:rsidRDefault="00550F54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86375616" w:history="1">
            <w:r w:rsidRPr="001927F3">
              <w:rPr>
                <w:rStyle w:val="Lienhypertexte"/>
                <w:noProof/>
              </w:rPr>
              <w:t>Création d’un ordinateur virtuel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_Toc186375616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88318" w14:textId="255AA966" w:rsidR="00550F54" w:rsidRDefault="00550F54">
          <w:pPr>
            <w:pStyle w:val="TM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86375617" w:history="1">
            <w:r w:rsidRPr="001927F3">
              <w:rPr>
                <w:rStyle w:val="Lienhypertexte"/>
                <w:noProof/>
              </w:rPr>
              <w:t>Installation de Debian sur sa machine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_Toc186375617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1F447" w14:textId="71E9F2DA" w:rsidR="00550F54" w:rsidRDefault="00550F54">
          <w:r>
            <w:rPr>
              <w:bCs/>
            </w:rPr>
            <w:fldChar w:fldCharType="end"/>
          </w:r>
        </w:p>
      </w:sdtContent>
    </w:sdt>
    <w:p w14:paraId="37E5A151" w14:textId="77777777" w:rsidR="00926D54" w:rsidRDefault="00926D54" w:rsidP="00230D13">
      <w:pPr>
        <w:pStyle w:val="Contenu"/>
        <w:rPr>
          <w:b/>
          <w:noProof/>
        </w:rPr>
      </w:pPr>
    </w:p>
    <w:p w14:paraId="2F8E7AA8" w14:textId="77777777" w:rsidR="00926D54" w:rsidRDefault="00926D54" w:rsidP="00230D13">
      <w:pPr>
        <w:pStyle w:val="Contenu"/>
        <w:rPr>
          <w:b/>
          <w:noProof/>
        </w:rPr>
      </w:pPr>
    </w:p>
    <w:p w14:paraId="289BC2A7" w14:textId="77777777" w:rsidR="00926D54" w:rsidRDefault="00926D54" w:rsidP="00230D13">
      <w:pPr>
        <w:pStyle w:val="Contenu"/>
        <w:rPr>
          <w:b/>
          <w:noProof/>
        </w:rPr>
      </w:pPr>
    </w:p>
    <w:p w14:paraId="334C5A0F" w14:textId="77777777" w:rsidR="00926D54" w:rsidRDefault="00926D54" w:rsidP="00230D13">
      <w:pPr>
        <w:pStyle w:val="Contenu"/>
        <w:rPr>
          <w:b/>
          <w:noProof/>
        </w:rPr>
      </w:pPr>
    </w:p>
    <w:p w14:paraId="7613C58E" w14:textId="77777777" w:rsidR="00926D54" w:rsidRDefault="00926D54" w:rsidP="00230D13">
      <w:pPr>
        <w:pStyle w:val="Contenu"/>
        <w:rPr>
          <w:b/>
          <w:noProof/>
        </w:rPr>
      </w:pPr>
    </w:p>
    <w:p w14:paraId="559B5514" w14:textId="77777777" w:rsidR="00926D54" w:rsidRDefault="00926D54" w:rsidP="00230D13">
      <w:pPr>
        <w:pStyle w:val="Contenu"/>
        <w:rPr>
          <w:b/>
          <w:noProof/>
        </w:rPr>
      </w:pPr>
    </w:p>
    <w:p w14:paraId="1A6627FB" w14:textId="77777777" w:rsidR="00926D54" w:rsidRDefault="00926D54" w:rsidP="00230D13">
      <w:pPr>
        <w:pStyle w:val="Contenu"/>
        <w:rPr>
          <w:b/>
          <w:noProof/>
        </w:rPr>
      </w:pPr>
    </w:p>
    <w:p w14:paraId="36A821E4" w14:textId="77777777" w:rsidR="00926D54" w:rsidRDefault="00926D54" w:rsidP="00230D13">
      <w:pPr>
        <w:pStyle w:val="Contenu"/>
        <w:rPr>
          <w:b/>
          <w:noProof/>
        </w:rPr>
      </w:pPr>
    </w:p>
    <w:p w14:paraId="1B383C94" w14:textId="77777777" w:rsidR="00926D54" w:rsidRDefault="00926D54" w:rsidP="00230D13">
      <w:pPr>
        <w:pStyle w:val="Contenu"/>
        <w:rPr>
          <w:b/>
          <w:noProof/>
        </w:rPr>
      </w:pPr>
    </w:p>
    <w:p w14:paraId="4BB1F429" w14:textId="77777777" w:rsidR="00926D54" w:rsidRDefault="00926D54" w:rsidP="00230D13">
      <w:pPr>
        <w:pStyle w:val="Contenu"/>
        <w:rPr>
          <w:b/>
          <w:noProof/>
        </w:rPr>
      </w:pPr>
    </w:p>
    <w:p w14:paraId="1F5D8F6F" w14:textId="77777777" w:rsidR="00926D54" w:rsidRDefault="00926D54" w:rsidP="00230D13">
      <w:pPr>
        <w:pStyle w:val="Contenu"/>
        <w:rPr>
          <w:b/>
          <w:noProof/>
        </w:rPr>
      </w:pPr>
    </w:p>
    <w:p w14:paraId="38A3F6A8" w14:textId="77777777" w:rsidR="00926D54" w:rsidRDefault="00926D54" w:rsidP="00230D13">
      <w:pPr>
        <w:pStyle w:val="Contenu"/>
        <w:rPr>
          <w:b/>
          <w:noProof/>
        </w:rPr>
      </w:pPr>
    </w:p>
    <w:p w14:paraId="29C9ECE1" w14:textId="77777777" w:rsidR="00926D54" w:rsidRDefault="00926D54" w:rsidP="00230D13">
      <w:pPr>
        <w:pStyle w:val="Contenu"/>
        <w:rPr>
          <w:b/>
          <w:noProof/>
        </w:rPr>
      </w:pPr>
    </w:p>
    <w:p w14:paraId="57F01FC0" w14:textId="77777777" w:rsidR="00926D54" w:rsidRDefault="00926D54" w:rsidP="00230D13">
      <w:pPr>
        <w:pStyle w:val="Contenu"/>
        <w:rPr>
          <w:b/>
          <w:noProof/>
        </w:rPr>
      </w:pPr>
    </w:p>
    <w:p w14:paraId="1DFC21DA" w14:textId="77777777" w:rsidR="00926D54" w:rsidRDefault="00926D54" w:rsidP="00230D13">
      <w:pPr>
        <w:pStyle w:val="Contenu"/>
        <w:rPr>
          <w:b/>
          <w:noProof/>
        </w:rPr>
      </w:pPr>
    </w:p>
    <w:p w14:paraId="08020377" w14:textId="77777777" w:rsidR="00926D54" w:rsidRDefault="00926D54" w:rsidP="00230D13">
      <w:pPr>
        <w:pStyle w:val="Contenu"/>
        <w:rPr>
          <w:b/>
          <w:noProof/>
        </w:rPr>
      </w:pPr>
    </w:p>
    <w:p w14:paraId="02349DAB" w14:textId="77777777" w:rsidR="00926D54" w:rsidRDefault="00926D54" w:rsidP="00230D13">
      <w:pPr>
        <w:pStyle w:val="Contenu"/>
        <w:rPr>
          <w:b/>
          <w:noProof/>
        </w:rPr>
      </w:pPr>
    </w:p>
    <w:p w14:paraId="5F12E5D3" w14:textId="77777777" w:rsidR="00926D54" w:rsidRDefault="00926D54" w:rsidP="00230D13">
      <w:pPr>
        <w:pStyle w:val="Contenu"/>
        <w:rPr>
          <w:b/>
          <w:noProof/>
        </w:rPr>
      </w:pPr>
    </w:p>
    <w:p w14:paraId="086E3368" w14:textId="77777777" w:rsidR="00926D54" w:rsidRDefault="00926D54" w:rsidP="00230D13">
      <w:pPr>
        <w:pStyle w:val="Contenu"/>
        <w:rPr>
          <w:b/>
          <w:noProof/>
        </w:rPr>
      </w:pPr>
    </w:p>
    <w:p w14:paraId="2D3B12D7" w14:textId="77777777" w:rsidR="00926D54" w:rsidRDefault="00926D54" w:rsidP="00230D13">
      <w:pPr>
        <w:pStyle w:val="Contenu"/>
        <w:rPr>
          <w:b/>
          <w:noProof/>
        </w:rPr>
      </w:pPr>
    </w:p>
    <w:p w14:paraId="3870E835" w14:textId="77777777" w:rsidR="00926D54" w:rsidRDefault="00926D54" w:rsidP="00230D13">
      <w:pPr>
        <w:pStyle w:val="Contenu"/>
        <w:rPr>
          <w:b/>
          <w:noProof/>
        </w:rPr>
      </w:pPr>
    </w:p>
    <w:p w14:paraId="4BA891A6" w14:textId="77777777" w:rsidR="00926D54" w:rsidRDefault="00926D54" w:rsidP="00230D13">
      <w:pPr>
        <w:pStyle w:val="Contenu"/>
        <w:rPr>
          <w:b/>
          <w:noProof/>
        </w:rPr>
      </w:pPr>
    </w:p>
    <w:p w14:paraId="1BF4BAAA" w14:textId="77777777" w:rsidR="00926D54" w:rsidRDefault="00926D54" w:rsidP="00230D13">
      <w:pPr>
        <w:pStyle w:val="Contenu"/>
        <w:rPr>
          <w:b/>
          <w:noProof/>
        </w:rPr>
      </w:pPr>
    </w:p>
    <w:p w14:paraId="0DCBBC6A" w14:textId="77777777" w:rsidR="00926D54" w:rsidRDefault="00926D54" w:rsidP="00230D13">
      <w:pPr>
        <w:pStyle w:val="Contenu"/>
        <w:rPr>
          <w:b/>
          <w:noProof/>
        </w:rPr>
      </w:pPr>
    </w:p>
    <w:p w14:paraId="35F3CC88" w14:textId="77777777" w:rsidR="00926D54" w:rsidRDefault="00926D54" w:rsidP="00230D13">
      <w:pPr>
        <w:pStyle w:val="Contenu"/>
        <w:rPr>
          <w:b/>
          <w:noProof/>
        </w:rPr>
      </w:pPr>
    </w:p>
    <w:p w14:paraId="23780615" w14:textId="77777777" w:rsidR="00926D54" w:rsidRDefault="00926D54" w:rsidP="00230D13">
      <w:pPr>
        <w:pStyle w:val="Contenu"/>
        <w:rPr>
          <w:b/>
          <w:noProof/>
        </w:rPr>
      </w:pPr>
    </w:p>
    <w:p w14:paraId="0E188459" w14:textId="77777777" w:rsidR="00926D54" w:rsidRDefault="00926D54" w:rsidP="00926D54">
      <w:pPr>
        <w:pStyle w:val="Titre1"/>
      </w:pPr>
      <w:bookmarkStart w:id="1" w:name="_Toc186375614"/>
      <w:r w:rsidRPr="00926D54">
        <w:lastRenderedPageBreak/>
        <w:t>Préparer sa machine pour la virtualisation</w:t>
      </w:r>
      <w:bookmarkEnd w:id="1"/>
    </w:p>
    <w:p w14:paraId="79DD00EE" w14:textId="5D7FDBD6" w:rsidR="00926D54" w:rsidRDefault="00926D54" w:rsidP="00926D54">
      <w:pPr>
        <w:pStyle w:val="Titre2"/>
      </w:pPr>
      <w:bookmarkStart w:id="2" w:name="_Toc186375615"/>
      <w:r>
        <w:t>Téléchargement et installation des logiciels</w:t>
      </w:r>
      <w:bookmarkEnd w:id="2"/>
    </w:p>
    <w:p w14:paraId="7A400A47" w14:textId="3EF0DFCD" w:rsidR="00926D54" w:rsidRPr="00706BDD" w:rsidRDefault="00926D54" w:rsidP="00706BDD">
      <w:pPr>
        <w:pStyle w:val="Contenu"/>
      </w:pPr>
      <w:r w:rsidRPr="00706BDD">
        <w:t>Tout d’abord nous allons télécharger et installer VirtualBox sur notre machine local/physique en accédant sur le site</w:t>
      </w:r>
      <w:r w:rsidRPr="00706BDD">
        <w:t xml:space="preserve"> </w:t>
      </w:r>
      <w:hyperlink r:id="rId9" w:history="1">
        <w:r w:rsidRPr="00706BDD">
          <w:rPr>
            <w:rStyle w:val="Lienhypertexte"/>
            <w:color w:val="082A75" w:themeColor="text2"/>
          </w:rPr>
          <w:t>https://www.virtualbox.org/</w:t>
        </w:r>
      </w:hyperlink>
      <w:r w:rsidRPr="00706BDD">
        <w:t xml:space="preserve">. Une fois que le logiciel VirtualBox est installé nous allons télécharger une image de </w:t>
      </w:r>
      <w:r w:rsidR="00706BDD">
        <w:t>Debian</w:t>
      </w:r>
      <w:r w:rsidRPr="00706BDD">
        <w:t xml:space="preserve"> via ce site : </w:t>
      </w:r>
      <w:hyperlink r:id="rId10" w:history="1">
        <w:r w:rsidRPr="00706BDD">
          <w:rPr>
            <w:rStyle w:val="Lienhypertexte"/>
            <w:color w:val="082A75" w:themeColor="text2"/>
          </w:rPr>
          <w:t>https://www.debian.org/</w:t>
        </w:r>
      </w:hyperlink>
      <w:r w:rsidR="00706BDD" w:rsidRPr="00706BDD">
        <w:t>.</w:t>
      </w:r>
    </w:p>
    <w:p w14:paraId="2BFEB1D9" w14:textId="77777777" w:rsidR="00926D54" w:rsidRDefault="00926D54" w:rsidP="00926D54">
      <w:pPr>
        <w:pStyle w:val="Contenu"/>
        <w:rPr>
          <w:b/>
        </w:rPr>
      </w:pPr>
    </w:p>
    <w:p w14:paraId="58AEDD7E" w14:textId="1859C210" w:rsidR="00926D54" w:rsidRPr="00926D54" w:rsidRDefault="00926D54" w:rsidP="00926D54">
      <w:pPr>
        <w:pStyle w:val="Titre2"/>
      </w:pPr>
      <w:bookmarkStart w:id="3" w:name="_Toc186375616"/>
      <w:r>
        <w:t>Création d’un ordinateur virtuel</w:t>
      </w:r>
      <w:bookmarkEnd w:id="3"/>
    </w:p>
    <w:p w14:paraId="3E25B545" w14:textId="3DCBDE99" w:rsidR="00926D54" w:rsidRPr="00706BDD" w:rsidRDefault="002045D4" w:rsidP="00706BDD">
      <w:pPr>
        <w:pStyle w:val="Contenu"/>
      </w:pPr>
      <w:r w:rsidRPr="00706BDD">
        <w:t xml:space="preserve">Dans l'écran Name tapez </w:t>
      </w:r>
      <w:r w:rsidRPr="00706BDD">
        <w:t>Debain</w:t>
      </w:r>
      <w:r w:rsidRPr="00706BDD">
        <w:t xml:space="preserve"> dans le champ Nom. Dans le champ Type, sélectionnez Linux.</w:t>
      </w:r>
      <w:r w:rsidRPr="00706BDD">
        <w:t xml:space="preserve"> </w:t>
      </w:r>
      <w:r w:rsidR="00706BDD" w:rsidRPr="00706BDD">
        <w:t>Sélectionne</w:t>
      </w:r>
      <w:r w:rsidR="00706BDD">
        <w:t>z</w:t>
      </w:r>
      <w:r w:rsidRPr="00706BDD">
        <w:t xml:space="preserve"> l’emplacement d</w:t>
      </w:r>
      <w:r w:rsidR="00706BDD" w:rsidRPr="00706BDD">
        <w:t>e l’image ISO et</w:t>
      </w:r>
      <w:r w:rsidRPr="00706BDD">
        <w:t xml:space="preserve"> </w:t>
      </w:r>
      <w:r w:rsidR="00706BDD" w:rsidRPr="00706BDD">
        <w:t>c</w:t>
      </w:r>
      <w:r w:rsidRPr="00706BDD">
        <w:t>liquez sur Next pour continuer.</w:t>
      </w:r>
    </w:p>
    <w:p w14:paraId="5FC5CAEB" w14:textId="107562A4" w:rsidR="00706BDD" w:rsidRPr="00706BDD" w:rsidRDefault="00706BDD" w:rsidP="00706BDD">
      <w:pPr>
        <w:pStyle w:val="Contenu"/>
      </w:pPr>
      <w:r w:rsidRPr="00706BDD">
        <w:drawing>
          <wp:inline distT="0" distB="0" distL="0" distR="0" wp14:anchorId="0255E3AE" wp14:editId="13A69EFA">
            <wp:extent cx="6371590" cy="3395980"/>
            <wp:effectExtent l="0" t="0" r="0" b="0"/>
            <wp:docPr id="93494330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43304" name="Image 9349433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B920" w14:textId="77777777" w:rsidR="00706BDD" w:rsidRPr="00706BDD" w:rsidRDefault="00706BDD" w:rsidP="00706BDD">
      <w:pPr>
        <w:pStyle w:val="Contenu"/>
      </w:pPr>
    </w:p>
    <w:p w14:paraId="0F37FAA9" w14:textId="77777777" w:rsidR="00550F54" w:rsidRDefault="00550F54" w:rsidP="00706BDD">
      <w:pPr>
        <w:pStyle w:val="Contenu"/>
      </w:pPr>
    </w:p>
    <w:p w14:paraId="6C6FD1C3" w14:textId="77777777" w:rsidR="00550F54" w:rsidRDefault="00550F54" w:rsidP="00706BDD">
      <w:pPr>
        <w:pStyle w:val="Contenu"/>
      </w:pPr>
    </w:p>
    <w:p w14:paraId="5DDC46C7" w14:textId="77777777" w:rsidR="00550F54" w:rsidRDefault="00550F54" w:rsidP="00706BDD">
      <w:pPr>
        <w:pStyle w:val="Contenu"/>
      </w:pPr>
    </w:p>
    <w:p w14:paraId="5AE67A15" w14:textId="77777777" w:rsidR="00550F54" w:rsidRDefault="00550F54" w:rsidP="00706BDD">
      <w:pPr>
        <w:pStyle w:val="Contenu"/>
      </w:pPr>
    </w:p>
    <w:p w14:paraId="5EFB014E" w14:textId="77777777" w:rsidR="00550F54" w:rsidRDefault="00550F54" w:rsidP="00706BDD">
      <w:pPr>
        <w:pStyle w:val="Contenu"/>
      </w:pPr>
    </w:p>
    <w:p w14:paraId="3AC30A14" w14:textId="77777777" w:rsidR="00550F54" w:rsidRDefault="00550F54" w:rsidP="00706BDD">
      <w:pPr>
        <w:pStyle w:val="Contenu"/>
      </w:pPr>
    </w:p>
    <w:p w14:paraId="6111F20A" w14:textId="77777777" w:rsidR="00550F54" w:rsidRDefault="00550F54" w:rsidP="00706BDD">
      <w:pPr>
        <w:pStyle w:val="Contenu"/>
      </w:pPr>
    </w:p>
    <w:p w14:paraId="18CA4269" w14:textId="77777777" w:rsidR="00550F54" w:rsidRDefault="00550F54" w:rsidP="00706BDD">
      <w:pPr>
        <w:pStyle w:val="Contenu"/>
      </w:pPr>
    </w:p>
    <w:p w14:paraId="0675E026" w14:textId="087F5AC7" w:rsidR="00706BDD" w:rsidRPr="00706BDD" w:rsidRDefault="00706BDD" w:rsidP="00706BDD">
      <w:pPr>
        <w:pStyle w:val="Contenu"/>
      </w:pPr>
      <w:r w:rsidRPr="00706BDD">
        <w:lastRenderedPageBreak/>
        <w:t>Dans l'écran Memory Size augmentez la mémoire à 4 Go. Cliquez sur Next pour continuer.</w:t>
      </w:r>
    </w:p>
    <w:p w14:paraId="01DDF5E5" w14:textId="131C43C7" w:rsidR="00706BDD" w:rsidRPr="00706BDD" w:rsidRDefault="00706BDD" w:rsidP="00706BDD">
      <w:pPr>
        <w:pStyle w:val="Contenu"/>
      </w:pPr>
      <w:r w:rsidRPr="00706BDD">
        <w:drawing>
          <wp:inline distT="0" distB="0" distL="0" distR="0" wp14:anchorId="3E60DC05" wp14:editId="4BEF516B">
            <wp:extent cx="6371590" cy="3395980"/>
            <wp:effectExtent l="0" t="0" r="0" b="0"/>
            <wp:docPr id="104806682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66824" name="Image 10480668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F524" w14:textId="77777777" w:rsidR="00706BDD" w:rsidRDefault="00706BDD" w:rsidP="00706BDD">
      <w:pPr>
        <w:pStyle w:val="Contenu"/>
      </w:pPr>
    </w:p>
    <w:p w14:paraId="52663EE6" w14:textId="439E1728" w:rsidR="00706BDD" w:rsidRPr="00706BDD" w:rsidRDefault="00706BDD" w:rsidP="00706BDD">
      <w:pPr>
        <w:pStyle w:val="Contenu"/>
      </w:pPr>
      <w:r w:rsidRPr="00706BDD">
        <w:t>Sur l'écran Hard</w:t>
      </w:r>
      <w:r w:rsidRPr="00706BDD">
        <w:t xml:space="preserve">ware </w:t>
      </w:r>
      <w:r w:rsidRPr="00706BDD">
        <w:t xml:space="preserve">augmentez la taille du disque à 80 Go cliquez sur </w:t>
      </w:r>
      <w:proofErr w:type="spellStart"/>
      <w:r w:rsidRPr="00706BDD">
        <w:t>Create</w:t>
      </w:r>
      <w:proofErr w:type="spellEnd"/>
      <w:r w:rsidRPr="00706BDD">
        <w:t xml:space="preserve"> pour créer un disque dur virtuel.</w:t>
      </w:r>
    </w:p>
    <w:p w14:paraId="0F67EC90" w14:textId="7567323F" w:rsidR="00706BDD" w:rsidRPr="00706BDD" w:rsidRDefault="00706BDD" w:rsidP="00706BDD">
      <w:pPr>
        <w:pStyle w:val="Contenu"/>
      </w:pPr>
      <w:r w:rsidRPr="00706BDD">
        <w:drawing>
          <wp:inline distT="0" distB="0" distL="0" distR="0" wp14:anchorId="12FF96F9" wp14:editId="18E5000D">
            <wp:extent cx="6371590" cy="3395980"/>
            <wp:effectExtent l="0" t="0" r="0" b="0"/>
            <wp:docPr id="165336962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69620" name="Image 16533696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C358" w14:textId="77777777" w:rsidR="00706BDD" w:rsidRDefault="00706BDD" w:rsidP="00706BDD">
      <w:pPr>
        <w:pStyle w:val="Contenu"/>
      </w:pPr>
    </w:p>
    <w:p w14:paraId="37D08406" w14:textId="77777777" w:rsidR="00550F54" w:rsidRDefault="00550F54" w:rsidP="00706BDD">
      <w:pPr>
        <w:pStyle w:val="Contenu"/>
      </w:pPr>
    </w:p>
    <w:p w14:paraId="3A338FEE" w14:textId="77777777" w:rsidR="00550F54" w:rsidRDefault="00550F54" w:rsidP="00706BDD">
      <w:pPr>
        <w:pStyle w:val="Contenu"/>
      </w:pPr>
    </w:p>
    <w:p w14:paraId="1FBE206B" w14:textId="77777777" w:rsidR="00550F54" w:rsidRDefault="00550F54" w:rsidP="00706BDD">
      <w:pPr>
        <w:pStyle w:val="Contenu"/>
      </w:pPr>
    </w:p>
    <w:p w14:paraId="2492E482" w14:textId="67255F19" w:rsidR="00706BDD" w:rsidRPr="00706BDD" w:rsidRDefault="00706BDD" w:rsidP="00706BDD">
      <w:pPr>
        <w:pStyle w:val="Contenu"/>
      </w:pPr>
      <w:r w:rsidRPr="00706BDD">
        <w:lastRenderedPageBreak/>
        <w:t xml:space="preserve">Vous pouvez dès à présent voir la configuration de votre machine virtuelle. </w:t>
      </w:r>
    </w:p>
    <w:p w14:paraId="391CC119" w14:textId="06633661" w:rsidR="00706BDD" w:rsidRPr="00706BDD" w:rsidRDefault="00706BDD" w:rsidP="00706BDD">
      <w:pPr>
        <w:pStyle w:val="Contenu"/>
      </w:pPr>
      <w:r w:rsidRPr="00706BDD">
        <w:drawing>
          <wp:inline distT="0" distB="0" distL="0" distR="0" wp14:anchorId="2729E2BC" wp14:editId="0697FEE0">
            <wp:extent cx="6371590" cy="3395980"/>
            <wp:effectExtent l="0" t="0" r="0" b="0"/>
            <wp:docPr id="39966794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7946" name="Image 3996679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BDD">
        <w:t xml:space="preserve"> </w:t>
      </w:r>
    </w:p>
    <w:p w14:paraId="3DD9CB6A" w14:textId="77777777" w:rsidR="00706BDD" w:rsidRDefault="00706BDD" w:rsidP="002045D4">
      <w:pPr>
        <w:pStyle w:val="Contenu"/>
        <w:rPr>
          <w:b/>
        </w:rPr>
      </w:pPr>
    </w:p>
    <w:p w14:paraId="664A869C" w14:textId="77777777" w:rsidR="00550F54" w:rsidRDefault="00550F54" w:rsidP="002045D4">
      <w:pPr>
        <w:pStyle w:val="Contenu"/>
        <w:rPr>
          <w:b/>
        </w:rPr>
      </w:pPr>
    </w:p>
    <w:p w14:paraId="28F78883" w14:textId="77777777" w:rsidR="00550F54" w:rsidRDefault="00550F54" w:rsidP="002045D4">
      <w:pPr>
        <w:pStyle w:val="Contenu"/>
        <w:rPr>
          <w:b/>
        </w:rPr>
      </w:pPr>
    </w:p>
    <w:p w14:paraId="268C8B90" w14:textId="77777777" w:rsidR="00550F54" w:rsidRDefault="00550F54" w:rsidP="002045D4">
      <w:pPr>
        <w:pStyle w:val="Contenu"/>
        <w:rPr>
          <w:b/>
        </w:rPr>
      </w:pPr>
    </w:p>
    <w:p w14:paraId="4AFB4FB7" w14:textId="77777777" w:rsidR="00550F54" w:rsidRDefault="00550F54" w:rsidP="002045D4">
      <w:pPr>
        <w:pStyle w:val="Contenu"/>
        <w:rPr>
          <w:b/>
        </w:rPr>
      </w:pPr>
    </w:p>
    <w:p w14:paraId="4E497EDF" w14:textId="77777777" w:rsidR="00550F54" w:rsidRDefault="00550F54" w:rsidP="002045D4">
      <w:pPr>
        <w:pStyle w:val="Contenu"/>
        <w:rPr>
          <w:b/>
        </w:rPr>
      </w:pPr>
    </w:p>
    <w:p w14:paraId="16FBC5C8" w14:textId="77777777" w:rsidR="00550F54" w:rsidRDefault="00550F54" w:rsidP="002045D4">
      <w:pPr>
        <w:pStyle w:val="Contenu"/>
        <w:rPr>
          <w:b/>
        </w:rPr>
      </w:pPr>
    </w:p>
    <w:p w14:paraId="37138932" w14:textId="77777777" w:rsidR="00550F54" w:rsidRDefault="00550F54" w:rsidP="002045D4">
      <w:pPr>
        <w:pStyle w:val="Contenu"/>
        <w:rPr>
          <w:b/>
        </w:rPr>
      </w:pPr>
    </w:p>
    <w:p w14:paraId="56F9CCAC" w14:textId="77777777" w:rsidR="00550F54" w:rsidRDefault="00550F54" w:rsidP="002045D4">
      <w:pPr>
        <w:pStyle w:val="Contenu"/>
        <w:rPr>
          <w:b/>
        </w:rPr>
      </w:pPr>
    </w:p>
    <w:p w14:paraId="2164625F" w14:textId="77777777" w:rsidR="00550F54" w:rsidRDefault="00550F54" w:rsidP="002045D4">
      <w:pPr>
        <w:pStyle w:val="Contenu"/>
        <w:rPr>
          <w:b/>
        </w:rPr>
      </w:pPr>
    </w:p>
    <w:p w14:paraId="6AC50559" w14:textId="77777777" w:rsidR="00550F54" w:rsidRDefault="00550F54" w:rsidP="002045D4">
      <w:pPr>
        <w:pStyle w:val="Contenu"/>
        <w:rPr>
          <w:b/>
        </w:rPr>
      </w:pPr>
    </w:p>
    <w:p w14:paraId="5FA2127B" w14:textId="77777777" w:rsidR="00550F54" w:rsidRDefault="00550F54" w:rsidP="002045D4">
      <w:pPr>
        <w:pStyle w:val="Contenu"/>
        <w:rPr>
          <w:b/>
        </w:rPr>
      </w:pPr>
    </w:p>
    <w:p w14:paraId="4A279D44" w14:textId="77777777" w:rsidR="00550F54" w:rsidRDefault="00550F54" w:rsidP="002045D4">
      <w:pPr>
        <w:pStyle w:val="Contenu"/>
        <w:rPr>
          <w:b/>
        </w:rPr>
      </w:pPr>
    </w:p>
    <w:p w14:paraId="7C32C84F" w14:textId="77777777" w:rsidR="00550F54" w:rsidRDefault="00550F54" w:rsidP="002045D4">
      <w:pPr>
        <w:pStyle w:val="Contenu"/>
        <w:rPr>
          <w:b/>
        </w:rPr>
      </w:pPr>
    </w:p>
    <w:p w14:paraId="58E85F0C" w14:textId="77777777" w:rsidR="00550F54" w:rsidRDefault="00550F54" w:rsidP="002045D4">
      <w:pPr>
        <w:pStyle w:val="Contenu"/>
        <w:rPr>
          <w:b/>
        </w:rPr>
      </w:pPr>
    </w:p>
    <w:p w14:paraId="5CC2571E" w14:textId="77777777" w:rsidR="00550F54" w:rsidRDefault="00550F54" w:rsidP="002045D4">
      <w:pPr>
        <w:pStyle w:val="Contenu"/>
        <w:rPr>
          <w:b/>
        </w:rPr>
      </w:pPr>
    </w:p>
    <w:p w14:paraId="3B714A2B" w14:textId="77777777" w:rsidR="00550F54" w:rsidRDefault="00550F54" w:rsidP="002045D4">
      <w:pPr>
        <w:pStyle w:val="Contenu"/>
        <w:rPr>
          <w:b/>
        </w:rPr>
      </w:pPr>
    </w:p>
    <w:p w14:paraId="53F7781E" w14:textId="77777777" w:rsidR="00550F54" w:rsidRDefault="00550F54" w:rsidP="002045D4">
      <w:pPr>
        <w:pStyle w:val="Contenu"/>
        <w:rPr>
          <w:b/>
        </w:rPr>
      </w:pPr>
    </w:p>
    <w:p w14:paraId="600C1668" w14:textId="77777777" w:rsidR="00706BDD" w:rsidRPr="00926D54" w:rsidRDefault="00706BDD" w:rsidP="00706BDD">
      <w:pPr>
        <w:pStyle w:val="Titre1"/>
      </w:pPr>
      <w:bookmarkStart w:id="4" w:name="_Toc186375617"/>
      <w:r w:rsidRPr="00926D54">
        <w:lastRenderedPageBreak/>
        <w:t>Installation de Debian sur sa machine virtuelle</w:t>
      </w:r>
      <w:bookmarkEnd w:id="4"/>
    </w:p>
    <w:p w14:paraId="08AFDFE9" w14:textId="6B771316" w:rsidR="00706BDD" w:rsidRDefault="00706BDD" w:rsidP="00550F54">
      <w:pPr>
        <w:pStyle w:val="Contenu"/>
      </w:pPr>
      <w:r w:rsidRPr="00706BDD">
        <w:t>Lorsque la création du disque dur est terminée, le nouvel ordinateur virtuel s'affiche dans la fenêtre Oracle VM VirtualBox Manager (Oracle VM VirtualBox – Gestionnaire de machines). Sélectionnez Debian et cliquez sur Start dans le menu supérieur.</w:t>
      </w:r>
      <w:r>
        <w:t xml:space="preserve"> Ensuite cliquer sur ‘Graphical Install’.</w:t>
      </w:r>
    </w:p>
    <w:p w14:paraId="5242B188" w14:textId="4A5023E4" w:rsidR="00706BDD" w:rsidRDefault="00706BDD" w:rsidP="00550F54">
      <w:pPr>
        <w:pStyle w:val="Contenu"/>
      </w:pPr>
      <w:r>
        <w:rPr>
          <w:noProof/>
        </w:rPr>
        <w:drawing>
          <wp:inline distT="0" distB="0" distL="0" distR="0" wp14:anchorId="7F7DB6A5" wp14:editId="633A6039">
            <wp:extent cx="6371590" cy="3395980"/>
            <wp:effectExtent l="0" t="0" r="0" b="0"/>
            <wp:docPr id="29914328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3286" name="Image 2991432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DBE3" w14:textId="77777777" w:rsidR="00706BDD" w:rsidRDefault="00706BDD" w:rsidP="00550F54">
      <w:pPr>
        <w:pStyle w:val="Contenu"/>
      </w:pPr>
    </w:p>
    <w:p w14:paraId="742BBBDC" w14:textId="31F3EEA3" w:rsidR="0077651A" w:rsidRDefault="0077651A" w:rsidP="00550F54">
      <w:pPr>
        <w:pStyle w:val="Contenu"/>
      </w:pPr>
      <w:r>
        <w:t>Vous pouvez dès à présent sélectionner la langue du système.</w:t>
      </w:r>
    </w:p>
    <w:p w14:paraId="623CE9CC" w14:textId="60D2DC5B" w:rsidR="0077651A" w:rsidRDefault="0077651A" w:rsidP="00550F54">
      <w:pPr>
        <w:pStyle w:val="Contenu"/>
      </w:pPr>
      <w:r>
        <w:rPr>
          <w:noProof/>
        </w:rPr>
        <w:drawing>
          <wp:inline distT="0" distB="0" distL="0" distR="0" wp14:anchorId="145C7A6F" wp14:editId="2F42478A">
            <wp:extent cx="6371590" cy="3395980"/>
            <wp:effectExtent l="0" t="0" r="0" b="0"/>
            <wp:docPr id="42763994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9947" name="Image 4276399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220A" w14:textId="77777777" w:rsidR="0077651A" w:rsidRDefault="0077651A" w:rsidP="00550F54">
      <w:pPr>
        <w:pStyle w:val="Contenu"/>
      </w:pPr>
    </w:p>
    <w:p w14:paraId="6F37D25A" w14:textId="0C5D298F" w:rsidR="0077651A" w:rsidRDefault="0077651A" w:rsidP="00550F54">
      <w:pPr>
        <w:pStyle w:val="Contenu"/>
      </w:pPr>
      <w:r>
        <w:lastRenderedPageBreak/>
        <w:t xml:space="preserve">Ensuite vous pouvez choisir votre situation géographique. </w:t>
      </w:r>
    </w:p>
    <w:p w14:paraId="1ADBF4E2" w14:textId="6E415435" w:rsidR="0077651A" w:rsidRDefault="0077651A" w:rsidP="00550F54">
      <w:pPr>
        <w:pStyle w:val="Contenu"/>
      </w:pPr>
      <w:r>
        <w:rPr>
          <w:noProof/>
        </w:rPr>
        <w:drawing>
          <wp:inline distT="0" distB="0" distL="0" distR="0" wp14:anchorId="5B4858AF" wp14:editId="51C29D75">
            <wp:extent cx="6371590" cy="3395980"/>
            <wp:effectExtent l="0" t="0" r="0" b="0"/>
            <wp:docPr id="59393089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30893" name="Image 5939308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96B5" w14:textId="77777777" w:rsidR="0077651A" w:rsidRDefault="0077651A" w:rsidP="00550F54">
      <w:pPr>
        <w:pStyle w:val="Contenu"/>
      </w:pPr>
    </w:p>
    <w:p w14:paraId="21834B4E" w14:textId="107FDC7B" w:rsidR="0077651A" w:rsidRDefault="0077651A" w:rsidP="00550F54">
      <w:pPr>
        <w:pStyle w:val="Contenu"/>
      </w:pPr>
      <w:r>
        <w:t xml:space="preserve">Maintenant il faudra choisir la disposition du son clavier. </w:t>
      </w:r>
    </w:p>
    <w:p w14:paraId="12FBC409" w14:textId="07D737CA" w:rsidR="0077651A" w:rsidRDefault="0077651A" w:rsidP="00550F54">
      <w:pPr>
        <w:pStyle w:val="Contenu"/>
      </w:pPr>
      <w:r>
        <w:rPr>
          <w:noProof/>
        </w:rPr>
        <w:drawing>
          <wp:inline distT="0" distB="0" distL="0" distR="0" wp14:anchorId="6683E386" wp14:editId="6C9C92C4">
            <wp:extent cx="6371590" cy="3395980"/>
            <wp:effectExtent l="0" t="0" r="0" b="0"/>
            <wp:docPr id="21381009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0916" name="Image 21381009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81E" w14:textId="77777777" w:rsidR="0077651A" w:rsidRDefault="0077651A" w:rsidP="00550F54">
      <w:pPr>
        <w:pStyle w:val="Contenu"/>
      </w:pPr>
    </w:p>
    <w:p w14:paraId="426C9338" w14:textId="77777777" w:rsidR="00550F54" w:rsidRDefault="00550F54" w:rsidP="00550F54">
      <w:pPr>
        <w:pStyle w:val="Contenu"/>
      </w:pPr>
    </w:p>
    <w:p w14:paraId="142AC03E" w14:textId="77777777" w:rsidR="00550F54" w:rsidRDefault="00550F54" w:rsidP="00550F54">
      <w:pPr>
        <w:pStyle w:val="Contenu"/>
      </w:pPr>
    </w:p>
    <w:p w14:paraId="5D116085" w14:textId="77777777" w:rsidR="00550F54" w:rsidRDefault="00550F54" w:rsidP="00550F54">
      <w:pPr>
        <w:pStyle w:val="Contenu"/>
      </w:pPr>
    </w:p>
    <w:p w14:paraId="5E8E05E5" w14:textId="77777777" w:rsidR="00550F54" w:rsidRDefault="00550F54" w:rsidP="00550F54">
      <w:pPr>
        <w:pStyle w:val="Contenu"/>
      </w:pPr>
    </w:p>
    <w:p w14:paraId="4EF08321" w14:textId="77777777" w:rsidR="00550F54" w:rsidRDefault="00550F54" w:rsidP="00550F54">
      <w:pPr>
        <w:pStyle w:val="Contenu"/>
      </w:pPr>
    </w:p>
    <w:p w14:paraId="1CD87C5E" w14:textId="098503D4" w:rsidR="0077651A" w:rsidRDefault="0077651A" w:rsidP="00550F54">
      <w:pPr>
        <w:pStyle w:val="Contenu"/>
      </w:pPr>
      <w:r>
        <w:lastRenderedPageBreak/>
        <w:t>A présent votre machine va finaliser la configuration basic de votre système.</w:t>
      </w:r>
    </w:p>
    <w:p w14:paraId="0DDE8171" w14:textId="542E9315" w:rsidR="0077651A" w:rsidRDefault="0077651A" w:rsidP="00550F54">
      <w:pPr>
        <w:pStyle w:val="Contenu"/>
      </w:pPr>
      <w:r>
        <w:rPr>
          <w:noProof/>
        </w:rPr>
        <w:drawing>
          <wp:inline distT="0" distB="0" distL="0" distR="0" wp14:anchorId="19CD76E1" wp14:editId="366E985A">
            <wp:extent cx="6371590" cy="3395980"/>
            <wp:effectExtent l="0" t="0" r="0" b="0"/>
            <wp:docPr id="176815313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5313" name="Image 1768153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2E9C" w14:textId="77777777" w:rsidR="0077651A" w:rsidRDefault="0077651A" w:rsidP="00550F54">
      <w:pPr>
        <w:pStyle w:val="Contenu"/>
      </w:pPr>
    </w:p>
    <w:p w14:paraId="04D18B6A" w14:textId="0CF16BF8" w:rsidR="0077651A" w:rsidRDefault="0077651A" w:rsidP="00550F54">
      <w:pPr>
        <w:pStyle w:val="Contenu"/>
      </w:pPr>
      <w:r>
        <w:t>Vous devez renommer votre machine virtuelle. Dans notre cas ce sera ‘Debian’.</w:t>
      </w:r>
    </w:p>
    <w:p w14:paraId="1F578AAB" w14:textId="5CF089E1" w:rsidR="0077651A" w:rsidRDefault="0077651A" w:rsidP="00550F54">
      <w:pPr>
        <w:pStyle w:val="Contenu"/>
      </w:pPr>
      <w:r>
        <w:rPr>
          <w:noProof/>
        </w:rPr>
        <w:drawing>
          <wp:inline distT="0" distB="0" distL="0" distR="0" wp14:anchorId="12E6662A" wp14:editId="224DB6AB">
            <wp:extent cx="6371590" cy="3395980"/>
            <wp:effectExtent l="0" t="0" r="0" b="0"/>
            <wp:docPr id="29991430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14306" name="Image 2999143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288F" w14:textId="77777777" w:rsidR="0077651A" w:rsidRDefault="0077651A" w:rsidP="00550F54">
      <w:pPr>
        <w:pStyle w:val="Contenu"/>
      </w:pPr>
    </w:p>
    <w:p w14:paraId="5C44FCD8" w14:textId="77777777" w:rsidR="00550F54" w:rsidRDefault="00550F54" w:rsidP="00550F54">
      <w:pPr>
        <w:pStyle w:val="Contenu"/>
      </w:pPr>
    </w:p>
    <w:p w14:paraId="158A56AF" w14:textId="77777777" w:rsidR="00550F54" w:rsidRDefault="00550F54" w:rsidP="00550F54">
      <w:pPr>
        <w:pStyle w:val="Contenu"/>
      </w:pPr>
    </w:p>
    <w:p w14:paraId="75FD9210" w14:textId="77777777" w:rsidR="00550F54" w:rsidRDefault="00550F54" w:rsidP="00550F54">
      <w:pPr>
        <w:pStyle w:val="Contenu"/>
      </w:pPr>
    </w:p>
    <w:p w14:paraId="0ABAE752" w14:textId="77777777" w:rsidR="00550F54" w:rsidRDefault="00550F54" w:rsidP="00550F54">
      <w:pPr>
        <w:pStyle w:val="Contenu"/>
      </w:pPr>
    </w:p>
    <w:p w14:paraId="7649738D" w14:textId="5C0D7128" w:rsidR="0077651A" w:rsidRDefault="0077651A" w:rsidP="00550F54">
      <w:pPr>
        <w:pStyle w:val="Contenu"/>
      </w:pPr>
      <w:r>
        <w:lastRenderedPageBreak/>
        <w:t>Pour la partie domaine, nous allons le laisser vide car nous n’avons pas de domaine personnel à utiliser.</w:t>
      </w:r>
    </w:p>
    <w:p w14:paraId="79537B66" w14:textId="1DC80FE1" w:rsidR="0077651A" w:rsidRDefault="0077651A" w:rsidP="00550F54">
      <w:pPr>
        <w:pStyle w:val="Contenu"/>
      </w:pPr>
      <w:r>
        <w:rPr>
          <w:noProof/>
        </w:rPr>
        <w:drawing>
          <wp:inline distT="0" distB="0" distL="0" distR="0" wp14:anchorId="1F15DF1E" wp14:editId="6A1E4D1B">
            <wp:extent cx="6371590" cy="3395980"/>
            <wp:effectExtent l="0" t="0" r="0" b="0"/>
            <wp:docPr id="746203020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03020" name="Image 7462030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34CD" w14:textId="77777777" w:rsidR="0077651A" w:rsidRDefault="0077651A" w:rsidP="00550F54">
      <w:pPr>
        <w:pStyle w:val="Contenu"/>
      </w:pPr>
    </w:p>
    <w:p w14:paraId="158A7BFF" w14:textId="5C8B8C21" w:rsidR="0077651A" w:rsidRDefault="0077651A" w:rsidP="00550F54">
      <w:pPr>
        <w:pStyle w:val="Contenu"/>
      </w:pPr>
      <w:r>
        <w:t xml:space="preserve">Maintenant nous allons définir un mot de passe pour notre super utilisateur (le compte administrateur du système). </w:t>
      </w:r>
    </w:p>
    <w:p w14:paraId="3D6F4B1D" w14:textId="578D584F" w:rsidR="0077651A" w:rsidRDefault="0077651A" w:rsidP="00550F54">
      <w:pPr>
        <w:pStyle w:val="Contenu"/>
      </w:pPr>
      <w:r>
        <w:rPr>
          <w:noProof/>
        </w:rPr>
        <w:drawing>
          <wp:inline distT="0" distB="0" distL="0" distR="0" wp14:anchorId="6481A4A4" wp14:editId="4E9F0BC0">
            <wp:extent cx="6371590" cy="3395980"/>
            <wp:effectExtent l="0" t="0" r="0" b="0"/>
            <wp:docPr id="126929227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92273" name="Image 12692922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BDA2" w14:textId="77777777" w:rsidR="0077651A" w:rsidRDefault="0077651A" w:rsidP="00550F54">
      <w:pPr>
        <w:pStyle w:val="Contenu"/>
      </w:pPr>
    </w:p>
    <w:p w14:paraId="6DF1889E" w14:textId="77777777" w:rsidR="00550F54" w:rsidRDefault="00550F54" w:rsidP="00550F54">
      <w:pPr>
        <w:pStyle w:val="Contenu"/>
      </w:pPr>
    </w:p>
    <w:p w14:paraId="04E8AA01" w14:textId="77777777" w:rsidR="00550F54" w:rsidRDefault="00550F54" w:rsidP="00550F54">
      <w:pPr>
        <w:pStyle w:val="Contenu"/>
      </w:pPr>
    </w:p>
    <w:p w14:paraId="3B6676BA" w14:textId="74BD7FAD" w:rsidR="0077651A" w:rsidRDefault="0077651A" w:rsidP="00550F54">
      <w:pPr>
        <w:pStyle w:val="Contenu"/>
      </w:pPr>
      <w:r>
        <w:lastRenderedPageBreak/>
        <w:t xml:space="preserve">Ensuite, vous allez </w:t>
      </w:r>
      <w:r w:rsidR="00550F54">
        <w:t>créer</w:t>
      </w:r>
      <w:r>
        <w:t xml:space="preserve"> un compte utilisateur pour votre machine virtuelle</w:t>
      </w:r>
      <w:r w:rsidR="0064130A">
        <w:t xml:space="preserve"> avec un nom d’utilisateur et un mot de passe pour cet utilisateur</w:t>
      </w:r>
      <w:r>
        <w:t xml:space="preserve">. </w:t>
      </w:r>
    </w:p>
    <w:p w14:paraId="3D21DA10" w14:textId="56A9C42D" w:rsidR="0077651A" w:rsidRDefault="0077651A" w:rsidP="00550F54">
      <w:pPr>
        <w:pStyle w:val="Contenu"/>
      </w:pPr>
      <w:r>
        <w:rPr>
          <w:noProof/>
        </w:rPr>
        <w:drawing>
          <wp:inline distT="0" distB="0" distL="0" distR="0" wp14:anchorId="49D7CD03" wp14:editId="0EC12AC5">
            <wp:extent cx="6371590" cy="3395980"/>
            <wp:effectExtent l="0" t="0" r="0" b="0"/>
            <wp:docPr id="1543078724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78724" name="Image 15430787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ED2D" w14:textId="68B427DA" w:rsidR="0064130A" w:rsidRDefault="0064130A" w:rsidP="00550F54">
      <w:pPr>
        <w:pStyle w:val="Contenu"/>
      </w:pPr>
    </w:p>
    <w:p w14:paraId="2B8474DF" w14:textId="56C626C0" w:rsidR="0064130A" w:rsidRDefault="0064130A" w:rsidP="00550F54">
      <w:pPr>
        <w:pStyle w:val="Contenu"/>
        <w:rPr>
          <w:noProof/>
        </w:rPr>
      </w:pPr>
      <w:r>
        <w:rPr>
          <w:noProof/>
        </w:rPr>
        <w:drawing>
          <wp:inline distT="0" distB="0" distL="0" distR="0" wp14:anchorId="0AC972B0" wp14:editId="3174A56A">
            <wp:extent cx="6371590" cy="3395980"/>
            <wp:effectExtent l="0" t="0" r="0" b="0"/>
            <wp:docPr id="188818362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83623" name="Image 18881836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FF73" w14:textId="561C9007" w:rsidR="0064130A" w:rsidRDefault="0064130A" w:rsidP="00550F54">
      <w:pPr>
        <w:pStyle w:val="Contenu"/>
      </w:pPr>
    </w:p>
    <w:p w14:paraId="2630AF6D" w14:textId="43C2C68A" w:rsidR="0064130A" w:rsidRDefault="0064130A" w:rsidP="00550F54">
      <w:pPr>
        <w:pStyle w:val="Contenu"/>
      </w:pPr>
      <w:r>
        <w:rPr>
          <w:noProof/>
        </w:rPr>
        <w:lastRenderedPageBreak/>
        <w:drawing>
          <wp:inline distT="0" distB="0" distL="0" distR="0" wp14:anchorId="2247693C" wp14:editId="0D4ACEFF">
            <wp:extent cx="6371590" cy="3395980"/>
            <wp:effectExtent l="0" t="0" r="0" b="0"/>
            <wp:docPr id="1437399895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99895" name="Image 14373998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9A6D" w14:textId="77777777" w:rsidR="0064130A" w:rsidRDefault="0064130A" w:rsidP="00550F54">
      <w:pPr>
        <w:pStyle w:val="Contenu"/>
      </w:pPr>
    </w:p>
    <w:p w14:paraId="3C4BDCE8" w14:textId="14B05669" w:rsidR="0064130A" w:rsidRDefault="0064130A" w:rsidP="00550F54">
      <w:pPr>
        <w:pStyle w:val="Contenu"/>
      </w:pPr>
      <w:r>
        <w:t>Nous n’allons pas partitionner le disque en plusieurs partition. Nous allons choisir l’option ‘Assisté – utiliser un disque entier’.</w:t>
      </w:r>
    </w:p>
    <w:p w14:paraId="463A8F0B" w14:textId="28061FD6" w:rsidR="0064130A" w:rsidRDefault="0064130A" w:rsidP="00550F54">
      <w:pPr>
        <w:pStyle w:val="Contenu"/>
      </w:pPr>
      <w:r>
        <w:rPr>
          <w:noProof/>
        </w:rPr>
        <w:drawing>
          <wp:inline distT="0" distB="0" distL="0" distR="0" wp14:anchorId="0E00236C" wp14:editId="35F6DE4D">
            <wp:extent cx="6371590" cy="3395980"/>
            <wp:effectExtent l="0" t="0" r="0" b="0"/>
            <wp:docPr id="85242745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7456" name="Image 8524274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6FC2" w14:textId="77777777" w:rsidR="0064130A" w:rsidRDefault="0064130A" w:rsidP="00550F54">
      <w:pPr>
        <w:pStyle w:val="Contenu"/>
      </w:pPr>
    </w:p>
    <w:p w14:paraId="0DBE4807" w14:textId="53D3B35A" w:rsidR="0064130A" w:rsidRDefault="0064130A" w:rsidP="00550F54">
      <w:pPr>
        <w:pStyle w:val="Contenu"/>
        <w:rPr>
          <w:noProof/>
        </w:rPr>
      </w:pPr>
      <w:r w:rsidRPr="0064130A">
        <w:t>Choisissez tout dans une seule partition en suite terminer le partitionnement et appliquer les changements</w:t>
      </w:r>
      <w:r>
        <w:t>.</w:t>
      </w:r>
      <w:r w:rsidRPr="0064130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8739BD" wp14:editId="3828758B">
            <wp:extent cx="6371590" cy="3395980"/>
            <wp:effectExtent l="0" t="0" r="0" b="0"/>
            <wp:docPr id="1580404562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4562" name="Image 15804045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B4CB8" wp14:editId="3612CAC8">
            <wp:extent cx="6371590" cy="3395980"/>
            <wp:effectExtent l="0" t="0" r="0" b="0"/>
            <wp:docPr id="245423488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3488" name="Image 24542348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015F3" wp14:editId="4D6A5211">
            <wp:extent cx="6371590" cy="3395980"/>
            <wp:effectExtent l="0" t="0" r="0" b="0"/>
            <wp:docPr id="91027018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0181" name="Image 9102701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C2B3" w14:textId="77777777" w:rsidR="0064130A" w:rsidRDefault="0064130A" w:rsidP="00550F54">
      <w:pPr>
        <w:pStyle w:val="Contenu"/>
      </w:pPr>
    </w:p>
    <w:p w14:paraId="5DABAA18" w14:textId="3D31157A" w:rsidR="0064130A" w:rsidRDefault="0064130A" w:rsidP="00550F54">
      <w:pPr>
        <w:pStyle w:val="Contenu"/>
      </w:pPr>
      <w:r>
        <w:rPr>
          <w:noProof/>
        </w:rPr>
        <w:drawing>
          <wp:inline distT="0" distB="0" distL="0" distR="0" wp14:anchorId="1F11BD3E" wp14:editId="143C5363">
            <wp:extent cx="6371590" cy="3395980"/>
            <wp:effectExtent l="0" t="0" r="0" b="0"/>
            <wp:docPr id="1970043506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43506" name="Image 197004350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185A" w14:textId="77777777" w:rsidR="0064130A" w:rsidRDefault="0064130A" w:rsidP="00550F54">
      <w:pPr>
        <w:pStyle w:val="Contenu"/>
      </w:pPr>
    </w:p>
    <w:p w14:paraId="4CF2CC60" w14:textId="77777777" w:rsidR="00550F54" w:rsidRDefault="00550F54" w:rsidP="00550F54">
      <w:pPr>
        <w:pStyle w:val="Contenu"/>
      </w:pPr>
    </w:p>
    <w:p w14:paraId="613E331A" w14:textId="77777777" w:rsidR="00550F54" w:rsidRDefault="00550F54" w:rsidP="00550F54">
      <w:pPr>
        <w:pStyle w:val="Contenu"/>
      </w:pPr>
    </w:p>
    <w:p w14:paraId="440ED620" w14:textId="77777777" w:rsidR="00550F54" w:rsidRDefault="00550F54" w:rsidP="00550F54">
      <w:pPr>
        <w:pStyle w:val="Contenu"/>
      </w:pPr>
    </w:p>
    <w:p w14:paraId="1B424E12" w14:textId="77777777" w:rsidR="00550F54" w:rsidRDefault="00550F54" w:rsidP="00550F54">
      <w:pPr>
        <w:pStyle w:val="Contenu"/>
      </w:pPr>
    </w:p>
    <w:p w14:paraId="47D2FB94" w14:textId="77777777" w:rsidR="00550F54" w:rsidRDefault="00550F54" w:rsidP="00550F54">
      <w:pPr>
        <w:pStyle w:val="Contenu"/>
      </w:pPr>
    </w:p>
    <w:p w14:paraId="177BC2DF" w14:textId="77777777" w:rsidR="00550F54" w:rsidRDefault="00550F54" w:rsidP="00550F54">
      <w:pPr>
        <w:pStyle w:val="Contenu"/>
      </w:pPr>
    </w:p>
    <w:p w14:paraId="602F9FC7" w14:textId="77777777" w:rsidR="00550F54" w:rsidRDefault="00550F54" w:rsidP="00550F54">
      <w:pPr>
        <w:pStyle w:val="Contenu"/>
      </w:pPr>
    </w:p>
    <w:p w14:paraId="5D4879D8" w14:textId="01EF9B90" w:rsidR="0064130A" w:rsidRDefault="004A7CC7" w:rsidP="00550F54">
      <w:pPr>
        <w:pStyle w:val="Contenu"/>
      </w:pPr>
      <w:r>
        <w:lastRenderedPageBreak/>
        <w:t xml:space="preserve">Le système commencera à faire l’installation du système de base. </w:t>
      </w:r>
    </w:p>
    <w:p w14:paraId="1DE2E6F4" w14:textId="635C5F8A" w:rsidR="004A7CC7" w:rsidRDefault="004A7CC7" w:rsidP="00550F54">
      <w:pPr>
        <w:pStyle w:val="Contenu"/>
      </w:pPr>
      <w:r>
        <w:rPr>
          <w:noProof/>
        </w:rPr>
        <w:drawing>
          <wp:inline distT="0" distB="0" distL="0" distR="0" wp14:anchorId="69CA1F93" wp14:editId="01E7223A">
            <wp:extent cx="6371590" cy="3395980"/>
            <wp:effectExtent l="0" t="0" r="0" b="0"/>
            <wp:docPr id="2093602320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02320" name="Image 20936023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D8CD" w14:textId="77777777" w:rsidR="004A7CC7" w:rsidRDefault="004A7CC7" w:rsidP="00550F54">
      <w:pPr>
        <w:pStyle w:val="Contenu"/>
      </w:pPr>
    </w:p>
    <w:p w14:paraId="63AF24FB" w14:textId="788C78E0" w:rsidR="004A7CC7" w:rsidRDefault="004A7CC7" w:rsidP="00550F54">
      <w:pPr>
        <w:pStyle w:val="Contenu"/>
      </w:pPr>
      <w:r>
        <w:t>Il nous proposera de faire une analyse d’autre</w:t>
      </w:r>
      <w:r w:rsidR="003B45EC">
        <w:t>s supports d’installation. Faut cliquer sur ‘Non’ et continuer.</w:t>
      </w:r>
    </w:p>
    <w:p w14:paraId="772878FB" w14:textId="4841FB68" w:rsidR="003B45EC" w:rsidRDefault="003B45EC" w:rsidP="00550F54">
      <w:pPr>
        <w:pStyle w:val="Contenu"/>
      </w:pPr>
      <w:r>
        <w:rPr>
          <w:noProof/>
        </w:rPr>
        <w:drawing>
          <wp:inline distT="0" distB="0" distL="0" distR="0" wp14:anchorId="2656940F" wp14:editId="21CF601E">
            <wp:extent cx="6371590" cy="3395980"/>
            <wp:effectExtent l="0" t="0" r="0" b="0"/>
            <wp:docPr id="1700948456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48456" name="Image 17009484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B865" w14:textId="77777777" w:rsidR="003B45EC" w:rsidRDefault="003B45EC" w:rsidP="00550F54">
      <w:pPr>
        <w:pStyle w:val="Contenu"/>
      </w:pPr>
    </w:p>
    <w:p w14:paraId="213CCD5C" w14:textId="77777777" w:rsidR="00550F54" w:rsidRDefault="00550F54" w:rsidP="00550F54">
      <w:pPr>
        <w:pStyle w:val="Contenu"/>
      </w:pPr>
    </w:p>
    <w:p w14:paraId="54EFA053" w14:textId="77777777" w:rsidR="00550F54" w:rsidRDefault="00550F54" w:rsidP="00550F54">
      <w:pPr>
        <w:pStyle w:val="Contenu"/>
      </w:pPr>
    </w:p>
    <w:p w14:paraId="2E8B3ACA" w14:textId="77777777" w:rsidR="00550F54" w:rsidRDefault="00550F54" w:rsidP="00550F54">
      <w:pPr>
        <w:pStyle w:val="Contenu"/>
      </w:pPr>
    </w:p>
    <w:p w14:paraId="28DC034B" w14:textId="07E6710A" w:rsidR="003B45EC" w:rsidRDefault="003B45EC" w:rsidP="00550F54">
      <w:pPr>
        <w:pStyle w:val="Contenu"/>
      </w:pPr>
      <w:r>
        <w:lastRenderedPageBreak/>
        <w:t xml:space="preserve">Il faudra utiliser un miroir sur le réseau en cliquant sur ‘Oui’ et </w:t>
      </w:r>
      <w:r w:rsidRPr="003B45EC">
        <w:t>choisissez France en suite deb.debian.org</w:t>
      </w:r>
      <w:r>
        <w:t>.</w:t>
      </w:r>
    </w:p>
    <w:p w14:paraId="7DF174C3" w14:textId="71214926" w:rsidR="003B45EC" w:rsidRDefault="003B45EC" w:rsidP="00550F54">
      <w:pPr>
        <w:pStyle w:val="Contenu"/>
      </w:pPr>
      <w:r>
        <w:rPr>
          <w:noProof/>
        </w:rPr>
        <w:drawing>
          <wp:inline distT="0" distB="0" distL="0" distR="0" wp14:anchorId="25002B3F" wp14:editId="7F8D8295">
            <wp:extent cx="6371590" cy="3395980"/>
            <wp:effectExtent l="0" t="0" r="0" b="0"/>
            <wp:docPr id="2024453892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53892" name="Image 202445389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E03A" w14:textId="77777777" w:rsidR="003B45EC" w:rsidRDefault="003B45EC" w:rsidP="00550F54">
      <w:pPr>
        <w:pStyle w:val="Contenu"/>
      </w:pPr>
    </w:p>
    <w:p w14:paraId="5AE1C40A" w14:textId="5FC7656E" w:rsidR="003B45EC" w:rsidRDefault="003B45EC" w:rsidP="00550F54">
      <w:pPr>
        <w:pStyle w:val="Contenu"/>
      </w:pPr>
    </w:p>
    <w:p w14:paraId="28FD5530" w14:textId="2BB39DC4" w:rsidR="003B45EC" w:rsidRDefault="00550F54" w:rsidP="00550F54">
      <w:pPr>
        <w:pStyle w:val="Contenu"/>
      </w:pPr>
      <w:r>
        <w:rPr>
          <w:noProof/>
        </w:rPr>
        <w:drawing>
          <wp:inline distT="0" distB="0" distL="0" distR="0" wp14:anchorId="24B83768" wp14:editId="3232107A">
            <wp:extent cx="6371590" cy="3395980"/>
            <wp:effectExtent l="0" t="0" r="0" b="0"/>
            <wp:docPr id="283525997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25997" name="Image 28352599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5BEB" w14:textId="0D0B4A93" w:rsidR="003B45EC" w:rsidRDefault="00550F54" w:rsidP="00550F54">
      <w:pPr>
        <w:pStyle w:val="Contenu"/>
      </w:pPr>
      <w:r>
        <w:rPr>
          <w:noProof/>
        </w:rPr>
        <w:lastRenderedPageBreak/>
        <w:drawing>
          <wp:inline distT="0" distB="0" distL="0" distR="0" wp14:anchorId="05B9FF42" wp14:editId="28DF9BB7">
            <wp:extent cx="6371590" cy="3395980"/>
            <wp:effectExtent l="0" t="0" r="0" b="0"/>
            <wp:docPr id="1533670528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70528" name="Image 15336705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5293" w14:textId="77777777" w:rsidR="003B45EC" w:rsidRDefault="003B45EC" w:rsidP="00550F54">
      <w:pPr>
        <w:pStyle w:val="Contenu"/>
      </w:pPr>
    </w:p>
    <w:p w14:paraId="5D9B1D14" w14:textId="417E792A" w:rsidR="003B45EC" w:rsidRDefault="003B45EC" w:rsidP="00550F54">
      <w:pPr>
        <w:pStyle w:val="Contenu"/>
      </w:pPr>
      <w:r>
        <w:t xml:space="preserve">Il faudra maintenant installer le programme de démarrage GRUB. </w:t>
      </w:r>
    </w:p>
    <w:p w14:paraId="57F4A77B" w14:textId="646A4C80" w:rsidR="003B45EC" w:rsidRDefault="003B45EC" w:rsidP="00550F54">
      <w:pPr>
        <w:pStyle w:val="Contenu"/>
      </w:pPr>
      <w:r>
        <w:rPr>
          <w:noProof/>
        </w:rPr>
        <w:drawing>
          <wp:inline distT="0" distB="0" distL="0" distR="0" wp14:anchorId="5D05BF50" wp14:editId="3AB3324C">
            <wp:extent cx="6371590" cy="3395980"/>
            <wp:effectExtent l="0" t="0" r="0" b="0"/>
            <wp:docPr id="116285067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50676" name="Image 11628506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13DE" w14:textId="77777777" w:rsidR="003B45EC" w:rsidRDefault="003B45EC" w:rsidP="00550F54">
      <w:pPr>
        <w:pStyle w:val="Contenu"/>
      </w:pPr>
    </w:p>
    <w:p w14:paraId="61A8ADDC" w14:textId="1087C64F" w:rsidR="003B45EC" w:rsidRDefault="003B45EC" w:rsidP="00550F54">
      <w:pPr>
        <w:pStyle w:val="Contenu"/>
      </w:pPr>
      <w:r>
        <w:rPr>
          <w:noProof/>
        </w:rPr>
        <w:lastRenderedPageBreak/>
        <w:drawing>
          <wp:inline distT="0" distB="0" distL="0" distR="0" wp14:anchorId="43CF71BB" wp14:editId="4C91CB0A">
            <wp:extent cx="6371590" cy="3395980"/>
            <wp:effectExtent l="0" t="0" r="0" b="0"/>
            <wp:docPr id="94015491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491" name="Image 940154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C8B6" w14:textId="77777777" w:rsidR="003B45EC" w:rsidRDefault="003B45EC" w:rsidP="00550F54">
      <w:pPr>
        <w:pStyle w:val="Contenu"/>
      </w:pPr>
    </w:p>
    <w:p w14:paraId="0446D4B7" w14:textId="47F0D810" w:rsidR="003B45EC" w:rsidRDefault="003B45EC" w:rsidP="00550F54">
      <w:pPr>
        <w:pStyle w:val="Contenu"/>
      </w:pPr>
      <w:r>
        <w:t>L’installation de votre machine virtuelle est à présent terminée.</w:t>
      </w:r>
    </w:p>
    <w:p w14:paraId="2218172F" w14:textId="77777777" w:rsidR="003B45EC" w:rsidRDefault="003B45EC" w:rsidP="00550F54">
      <w:pPr>
        <w:pStyle w:val="Contenu"/>
      </w:pPr>
      <w:r>
        <w:rPr>
          <w:noProof/>
        </w:rPr>
        <w:drawing>
          <wp:inline distT="0" distB="0" distL="0" distR="0" wp14:anchorId="6E12E583" wp14:editId="554913D1">
            <wp:extent cx="6371590" cy="3395980"/>
            <wp:effectExtent l="0" t="0" r="0" b="0"/>
            <wp:docPr id="1764834428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34428" name="Image 17648344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F123" w14:textId="77777777" w:rsidR="003B45EC" w:rsidRDefault="003B45EC" w:rsidP="00550F54">
      <w:pPr>
        <w:pStyle w:val="Contenu"/>
      </w:pPr>
    </w:p>
    <w:p w14:paraId="6835B765" w14:textId="6F8A2771" w:rsidR="003B45EC" w:rsidRDefault="003B45EC" w:rsidP="00550F54">
      <w:pPr>
        <w:pStyle w:val="Contenu"/>
      </w:pPr>
      <w:r>
        <w:rPr>
          <w:noProof/>
        </w:rPr>
        <w:lastRenderedPageBreak/>
        <w:drawing>
          <wp:inline distT="0" distB="0" distL="0" distR="0" wp14:anchorId="4F66E343" wp14:editId="4E9C404A">
            <wp:extent cx="6371590" cy="3395980"/>
            <wp:effectExtent l="0" t="0" r="0" b="0"/>
            <wp:docPr id="116378248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82488" name="Image 116378248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325A" w14:textId="77777777" w:rsidR="003B45EC" w:rsidRDefault="003B45EC" w:rsidP="00550F54">
      <w:pPr>
        <w:pStyle w:val="Contenu"/>
      </w:pPr>
    </w:p>
    <w:p w14:paraId="3D179E4D" w14:textId="0F91B8D4" w:rsidR="003B45EC" w:rsidRDefault="00550F54" w:rsidP="00550F54">
      <w:pPr>
        <w:pStyle w:val="Contenu"/>
      </w:pPr>
      <w:r w:rsidRPr="00550F54">
        <w:t>Modifiez à présent le dépôt afin que vous puissiez installer les packages ultérieurement</w:t>
      </w:r>
      <w:r>
        <w:t>.</w:t>
      </w:r>
    </w:p>
    <w:p w14:paraId="2AEB5CDA" w14:textId="533B3867" w:rsidR="00550F54" w:rsidRPr="0064130A" w:rsidRDefault="00550F54" w:rsidP="0064130A">
      <w:pPr>
        <w:tabs>
          <w:tab w:val="left" w:pos="8409"/>
        </w:tabs>
      </w:pPr>
      <w:r>
        <w:rPr>
          <w:noProof/>
        </w:rPr>
        <w:drawing>
          <wp:inline distT="0" distB="0" distL="0" distR="0" wp14:anchorId="21EF9F63" wp14:editId="64C91CD2">
            <wp:extent cx="6371590" cy="3395980"/>
            <wp:effectExtent l="0" t="0" r="0" b="0"/>
            <wp:docPr id="1980851975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51975" name="Image 198085197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F54" w:rsidRPr="0064130A" w:rsidSect="00AB02A7">
      <w:headerReference w:type="default" r:id="rId41"/>
      <w:footerReference w:type="default" r:id="rId4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EA27A6" w14:textId="77777777" w:rsidR="0063299C" w:rsidRDefault="0063299C">
      <w:r>
        <w:separator/>
      </w:r>
    </w:p>
    <w:p w14:paraId="28FFEFDC" w14:textId="77777777" w:rsidR="0063299C" w:rsidRDefault="0063299C"/>
  </w:endnote>
  <w:endnote w:type="continuationSeparator" w:id="0">
    <w:p w14:paraId="3BDBEE4A" w14:textId="77777777" w:rsidR="0063299C" w:rsidRDefault="0063299C">
      <w:r>
        <w:continuationSeparator/>
      </w:r>
    </w:p>
    <w:p w14:paraId="7F516A51" w14:textId="77777777" w:rsidR="0063299C" w:rsidRDefault="006329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AB6F8F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4CE3B949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6C4FB" w14:textId="77777777" w:rsidR="0063299C" w:rsidRDefault="0063299C">
      <w:r>
        <w:separator/>
      </w:r>
    </w:p>
    <w:p w14:paraId="59FFCDA3" w14:textId="77777777" w:rsidR="0063299C" w:rsidRDefault="0063299C"/>
  </w:footnote>
  <w:footnote w:type="continuationSeparator" w:id="0">
    <w:p w14:paraId="7B653BF0" w14:textId="77777777" w:rsidR="0063299C" w:rsidRDefault="0063299C">
      <w:r>
        <w:continuationSeparator/>
      </w:r>
    </w:p>
    <w:p w14:paraId="75B96A48" w14:textId="77777777" w:rsidR="0063299C" w:rsidRDefault="006329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13BF6C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FA4D2E8" w14:textId="77777777" w:rsidR="00D077E9" w:rsidRDefault="00D077E9">
          <w:pPr>
            <w:pStyle w:val="En-tte"/>
          </w:pPr>
        </w:p>
      </w:tc>
    </w:tr>
  </w:tbl>
  <w:p w14:paraId="74782595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924C2D"/>
    <w:multiLevelType w:val="hybridMultilevel"/>
    <w:tmpl w:val="9A4E2A4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009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D5F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045D4"/>
    <w:rsid w:val="00230D13"/>
    <w:rsid w:val="00243EBC"/>
    <w:rsid w:val="00246A35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B45EC"/>
    <w:rsid w:val="003C2191"/>
    <w:rsid w:val="003D3863"/>
    <w:rsid w:val="004110DE"/>
    <w:rsid w:val="0044085A"/>
    <w:rsid w:val="004A7CC7"/>
    <w:rsid w:val="004B21A5"/>
    <w:rsid w:val="004C45B5"/>
    <w:rsid w:val="004E2673"/>
    <w:rsid w:val="005037F0"/>
    <w:rsid w:val="00516A86"/>
    <w:rsid w:val="005275F6"/>
    <w:rsid w:val="00532541"/>
    <w:rsid w:val="00550F54"/>
    <w:rsid w:val="00572102"/>
    <w:rsid w:val="005F1BB0"/>
    <w:rsid w:val="0063299C"/>
    <w:rsid w:val="0064130A"/>
    <w:rsid w:val="00656C4D"/>
    <w:rsid w:val="006E5716"/>
    <w:rsid w:val="00706BDD"/>
    <w:rsid w:val="007302B3"/>
    <w:rsid w:val="00730733"/>
    <w:rsid w:val="00730E3A"/>
    <w:rsid w:val="00736AAF"/>
    <w:rsid w:val="00760C4A"/>
    <w:rsid w:val="00765B2A"/>
    <w:rsid w:val="0077651A"/>
    <w:rsid w:val="00783A34"/>
    <w:rsid w:val="007C6B52"/>
    <w:rsid w:val="007D16C5"/>
    <w:rsid w:val="007E3D5F"/>
    <w:rsid w:val="00862FE4"/>
    <w:rsid w:val="0086389A"/>
    <w:rsid w:val="0087605E"/>
    <w:rsid w:val="00894DB9"/>
    <w:rsid w:val="008B1FEE"/>
    <w:rsid w:val="00903C32"/>
    <w:rsid w:val="0091275B"/>
    <w:rsid w:val="00916B16"/>
    <w:rsid w:val="009173B9"/>
    <w:rsid w:val="00926D54"/>
    <w:rsid w:val="0093335D"/>
    <w:rsid w:val="0093613E"/>
    <w:rsid w:val="00943026"/>
    <w:rsid w:val="00966B81"/>
    <w:rsid w:val="009C7720"/>
    <w:rsid w:val="00A04993"/>
    <w:rsid w:val="00A23AFA"/>
    <w:rsid w:val="00A31B3E"/>
    <w:rsid w:val="00A33164"/>
    <w:rsid w:val="00A532F3"/>
    <w:rsid w:val="00A601CE"/>
    <w:rsid w:val="00A61747"/>
    <w:rsid w:val="00A8489E"/>
    <w:rsid w:val="00AB02A7"/>
    <w:rsid w:val="00AC29F3"/>
    <w:rsid w:val="00B231E5"/>
    <w:rsid w:val="00BA5CC4"/>
    <w:rsid w:val="00C02B87"/>
    <w:rsid w:val="00C4086D"/>
    <w:rsid w:val="00CA1896"/>
    <w:rsid w:val="00CB5B28"/>
    <w:rsid w:val="00CF5371"/>
    <w:rsid w:val="00CF56FE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90EAC"/>
    <w:rsid w:val="00DA4A03"/>
    <w:rsid w:val="00DD152F"/>
    <w:rsid w:val="00DE213F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A64160"/>
  <w15:docId w15:val="{D5094AC1-85AE-4A36-9DD4-7D4289432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90EAC"/>
    <w:pPr>
      <w:keepNext/>
      <w:spacing w:before="240" w:after="60"/>
      <w:jc w:val="center"/>
      <w:outlineLvl w:val="0"/>
    </w:pPr>
    <w:rPr>
      <w:rFonts w:ascii="Times New Roman" w:eastAsiaTheme="majorEastAsia" w:hAnsi="Times New Roman" w:cstheme="majorBidi"/>
      <w:color w:val="061F57" w:themeColor="text2" w:themeShade="BF"/>
      <w:kern w:val="28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926D54"/>
    <w:pPr>
      <w:keepNext/>
      <w:spacing w:after="240" w:line="240" w:lineRule="auto"/>
      <w:outlineLvl w:val="1"/>
    </w:pPr>
    <w:rPr>
      <w:rFonts w:ascii="Times New Roman" w:eastAsiaTheme="majorEastAsia" w:hAnsi="Times New Roman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90EAC"/>
    <w:rPr>
      <w:rFonts w:ascii="Times New Roman" w:eastAsiaTheme="majorEastAsia" w:hAnsi="Times New Roman" w:cstheme="majorBidi"/>
      <w:b/>
      <w:color w:val="061F57" w:themeColor="text2" w:themeShade="BF"/>
      <w:kern w:val="28"/>
      <w:sz w:val="48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926D54"/>
    <w:rPr>
      <w:rFonts w:ascii="Times New Roman" w:eastAsiaTheme="majorEastAsia" w:hAnsi="Times New Roman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D90EAC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894DB9"/>
    <w:pPr>
      <w:keepLines/>
      <w:spacing w:after="0" w:line="259" w:lineRule="auto"/>
      <w:jc w:val="left"/>
      <w:outlineLvl w:val="9"/>
    </w:pPr>
    <w:rPr>
      <w:rFonts w:asciiTheme="majorHAnsi" w:hAnsiTheme="majorHAnsi"/>
      <w:b w:val="0"/>
      <w:color w:val="013A57" w:themeColor="accent1" w:themeShade="BF"/>
      <w:kern w:val="0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94DB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94DB9"/>
    <w:rPr>
      <w:color w:val="3592C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94DB9"/>
    <w:rPr>
      <w:color w:val="605E5C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550F5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debian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rusha\AppData\Local\Microsoft\Office\16.0\DTS\fr-FR%7bF668D647-4766-4832-9258-666FC3325657%7d\%7bBF8DBD29-F26E-477E-BA77-1669DC8A3BB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691CA9167D49DEB0BF348A618A86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EF2A4B-0C08-4B3A-B39B-17DAC486B413}"/>
      </w:docPartPr>
      <w:docPartBody>
        <w:p w:rsidR="00E26139" w:rsidRDefault="00000000">
          <w:pPr>
            <w:pStyle w:val="27691CA9167D49DEB0BF348A618A867C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27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05415E065F424BB9B05953B94741DC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8B80B5-1C3C-4F32-85AF-CF03C7072353}"/>
      </w:docPartPr>
      <w:docPartBody>
        <w:p w:rsidR="00E26139" w:rsidRDefault="00000000">
          <w:pPr>
            <w:pStyle w:val="05415E065F424BB9B05953B94741DC65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8DD"/>
    <w:rsid w:val="004E2673"/>
    <w:rsid w:val="00760C4A"/>
    <w:rsid w:val="008258DD"/>
    <w:rsid w:val="00D37874"/>
    <w:rsid w:val="00E2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27691CA9167D49DEB0BF348A618A867C">
    <w:name w:val="27691CA9167D49DEB0BF348A618A867C"/>
  </w:style>
  <w:style w:type="paragraph" w:customStyle="1" w:styleId="05415E065F424BB9B05953B94741DC65">
    <w:name w:val="05415E065F424BB9B05953B94741DC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E60AC-5BC2-4288-9128-06BC55654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{BF8DBD29-F26E-477E-BA77-1669DC8A3BB9}tf16392850_win32</Template>
  <TotalTime>90</TotalTime>
  <Pages>1</Pages>
  <Words>542</Words>
  <Characters>2982</Characters>
  <Application>Microsoft Office Word</Application>
  <DocSecurity>0</DocSecurity>
  <Lines>24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Hirusha</dc:creator>
  <cp:keywords/>
  <cp:lastModifiedBy>Hirusha Perera</cp:lastModifiedBy>
  <cp:revision>5</cp:revision>
  <cp:lastPrinted>2024-12-29T13:41:00Z</cp:lastPrinted>
  <dcterms:created xsi:type="dcterms:W3CDTF">2024-12-29T12:12:00Z</dcterms:created>
  <dcterms:modified xsi:type="dcterms:W3CDTF">2024-12-29T13:42:00Z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