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B93C79" w14:textId="4A328803" w:rsidR="00D077E9" w:rsidRPr="00D90EAC" w:rsidRDefault="00D90EAC" w:rsidP="00D70D02">
      <w:pPr>
        <w:rPr>
          <w:rFonts w:ascii="Times New Roman" w:hAnsi="Times New Roman" w:cs="Times New Roman"/>
        </w:rPr>
      </w:pPr>
      <w:r w:rsidRPr="00D90EAC">
        <w:rPr>
          <w:rFonts w:ascii="Times New Roman" w:hAnsi="Times New Roman" w:cs="Times New Roman"/>
          <w:noProof/>
          <w:lang w:val="en-US" w:eastAsia="zh-CN"/>
        </w:rPr>
        <mc:AlternateContent>
          <mc:Choice Requires="wps">
            <w:drawing>
              <wp:anchor distT="0" distB="0" distL="114300" distR="114300" simplePos="0" relativeHeight="251663360" behindDoc="1" locked="0" layoutInCell="1" allowOverlap="1" wp14:anchorId="3AE534BF" wp14:editId="77378B62">
                <wp:simplePos x="0" y="0"/>
                <wp:positionH relativeFrom="page">
                  <wp:posOffset>4329430</wp:posOffset>
                </wp:positionH>
                <wp:positionV relativeFrom="page">
                  <wp:posOffset>695325</wp:posOffset>
                </wp:positionV>
                <wp:extent cx="3231515" cy="6019800"/>
                <wp:effectExtent l="0" t="0" r="6985" b="0"/>
                <wp:wrapNone/>
                <wp:docPr id="1744767079" name="Rectangle 2" descr="rectangle coloré"/>
                <wp:cNvGraphicFramePr/>
                <a:graphic xmlns:a="http://schemas.openxmlformats.org/drawingml/2006/main">
                  <a:graphicData uri="http://schemas.microsoft.com/office/word/2010/wordprocessingShape">
                    <wps:wsp>
                      <wps:cNvSpPr/>
                      <wps:spPr>
                        <a:xfrm>
                          <a:off x="0" y="0"/>
                          <a:ext cx="3231515" cy="60198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F0CE1" id="Rectangle 2" o:spid="_x0000_s1026" alt="rectangle coloré" style="position:absolute;margin-left:340.9pt;margin-top:54.75pt;width:254.45pt;height:47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" fillcolor="#34aba2 [3206]" stroked="f" strokeweight="2pt">
                <w10:wrap anchorx="page" anchory="page"/>
              </v:rect>
            </w:pict>
          </mc:Fallback>
        </mc:AlternateContent>
      </w:r>
      <w:r w:rsidR="00AB02A7" w:rsidRPr="00D90EAC">
        <w:rPr>
          <w:rFonts w:ascii="Times New Roman" w:hAnsi="Times New Roman" w:cs="Times New Roman"/>
          <w:noProof/>
          <w:lang w:val="en-US" w:eastAsia="zh-CN"/>
        </w:rPr>
        <mc:AlternateContent>
          <mc:Choice Requires="wps">
            <w:drawing>
              <wp:anchor distT="0" distB="0" distL="114300" distR="114300" simplePos="0" relativeHeight="251660288" behindDoc="1" locked="0" layoutInCell="1" allowOverlap="1" wp14:anchorId="09B8CD60" wp14:editId="2945A477">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2046F"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D90EAC" w14:paraId="6DEBB466" w14:textId="77777777" w:rsidTr="00AB02A7">
        <w:trPr>
          <w:trHeight w:val="1894"/>
        </w:trPr>
        <w:tc>
          <w:tcPr>
            <w:tcW w:w="5580" w:type="dxa"/>
            <w:tcBorders>
              <w:top w:val="nil"/>
              <w:left w:val="nil"/>
              <w:bottom w:val="nil"/>
              <w:right w:val="nil"/>
            </w:tcBorders>
          </w:tcPr>
          <w:p w14:paraId="22519E70" w14:textId="77777777" w:rsidR="00D077E9" w:rsidRPr="00D90EAC" w:rsidRDefault="00D077E9" w:rsidP="00AB02A7">
            <w:pPr>
              <w:rPr>
                <w:rFonts w:ascii="Times New Roman" w:hAnsi="Times New Roman" w:cs="Times New Roman"/>
              </w:rPr>
            </w:pPr>
            <w:r w:rsidRPr="00D90EAC">
              <w:rPr>
                <w:rFonts w:ascii="Times New Roman" w:hAnsi="Times New Roman" w:cs="Times New Roman"/>
                <w:noProof/>
                <w:lang w:val="en-US" w:eastAsia="zh-CN"/>
              </w:rPr>
              <mc:AlternateContent>
                <mc:Choice Requires="wps">
                  <w:drawing>
                    <wp:inline distT="0" distB="0" distL="0" distR="0" wp14:anchorId="7F3D5EEB" wp14:editId="17868F56">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37FBFB46" w14:textId="55F14D09" w:rsidR="00D077E9" w:rsidRPr="001967DF" w:rsidRDefault="001967DF" w:rsidP="00D077E9">
                                  <w:pPr>
                                    <w:pStyle w:val="Titre"/>
                                    <w:spacing w:after="0"/>
                                    <w:rPr>
                                      <w:rFonts w:ascii="Times New Roman" w:hAnsi="Times New Roman" w:cs="Times New Roman"/>
                                      <w:sz w:val="66"/>
                                      <w:szCs w:val="66"/>
                                    </w:rPr>
                                  </w:pPr>
                                  <w:r w:rsidRPr="001967DF">
                                    <w:rPr>
                                      <w:rFonts w:ascii="Times New Roman" w:hAnsi="Times New Roman" w:cs="Times New Roman"/>
                                      <w:sz w:val="66"/>
                                      <w:szCs w:val="66"/>
                                      <w:lang w:bidi="fr-FR"/>
                                    </w:rPr>
                                    <w:t>MISE EN PLACE DU SERVEUR LAMP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F3D5EEB"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" filled="f" stroked="f" strokeweight=".5pt">
                      <v:textbox>
                        <w:txbxContent>
                          <w:p w14:paraId="37FBFB46" w14:textId="55F14D09" w:rsidR="00D077E9" w:rsidRPr="001967DF" w:rsidRDefault="001967DF" w:rsidP="00D077E9">
                            <w:pPr>
                              <w:pStyle w:val="Titre"/>
                              <w:spacing w:after="0"/>
                              <w:rPr>
                                <w:rFonts w:ascii="Times New Roman" w:hAnsi="Times New Roman" w:cs="Times New Roman"/>
                                <w:sz w:val="66"/>
                                <w:szCs w:val="66"/>
                              </w:rPr>
                            </w:pPr>
                            <w:r w:rsidRPr="001967DF">
                              <w:rPr>
                                <w:rFonts w:ascii="Times New Roman" w:hAnsi="Times New Roman" w:cs="Times New Roman"/>
                                <w:sz w:val="66"/>
                                <w:szCs w:val="66"/>
                                <w:lang w:bidi="fr-FR"/>
                              </w:rPr>
                              <w:t>MISE EN PLACE DU SERVEUR LAMP</w:t>
                            </w:r>
                          </w:p>
                        </w:txbxContent>
                      </v:textbox>
                      <w10:anchorlock/>
                    </v:shape>
                  </w:pict>
                </mc:Fallback>
              </mc:AlternateContent>
            </w:r>
          </w:p>
          <w:p w14:paraId="3037F62C" w14:textId="77777777" w:rsidR="00D077E9" w:rsidRPr="00D90EAC" w:rsidRDefault="00D077E9" w:rsidP="00AB02A7">
            <w:pPr>
              <w:rPr>
                <w:rFonts w:ascii="Times New Roman" w:hAnsi="Times New Roman" w:cs="Times New Roman"/>
              </w:rPr>
            </w:pPr>
            <w:r w:rsidRPr="00D90EAC">
              <w:rPr>
                <w:rFonts w:ascii="Times New Roman" w:hAnsi="Times New Roman" w:cs="Times New Roman"/>
                <w:noProof/>
                <w:lang w:val="en-US" w:eastAsia="zh-CN"/>
              </w:rPr>
              <mc:AlternateContent>
                <mc:Choice Requires="wps">
                  <w:drawing>
                    <wp:inline distT="0" distB="0" distL="0" distR="0" wp14:anchorId="7AB08A38" wp14:editId="61B37D41">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544E11B"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rsidRPr="00D90EAC" w14:paraId="412B1C8F" w14:textId="77777777" w:rsidTr="00270C80">
        <w:trPr>
          <w:trHeight w:val="7305"/>
        </w:trPr>
        <w:tc>
          <w:tcPr>
            <w:tcW w:w="5580" w:type="dxa"/>
            <w:tcBorders>
              <w:top w:val="nil"/>
              <w:left w:val="nil"/>
              <w:bottom w:val="nil"/>
              <w:right w:val="nil"/>
            </w:tcBorders>
          </w:tcPr>
          <w:p w14:paraId="067492A9" w14:textId="565306A3" w:rsidR="00D077E9" w:rsidRPr="00D90EAC" w:rsidRDefault="00D077E9" w:rsidP="00AB02A7">
            <w:pPr>
              <w:rPr>
                <w:rFonts w:ascii="Times New Roman" w:hAnsi="Times New Roman" w:cs="Times New Roman"/>
                <w:noProof/>
              </w:rPr>
            </w:pPr>
          </w:p>
        </w:tc>
      </w:tr>
      <w:tr w:rsidR="00D077E9" w:rsidRPr="00D90EAC" w14:paraId="777F9121" w14:textId="77777777" w:rsidTr="00AB02A7">
        <w:trPr>
          <w:trHeight w:val="2438"/>
        </w:trPr>
        <w:tc>
          <w:tcPr>
            <w:tcW w:w="5580" w:type="dxa"/>
            <w:tcBorders>
              <w:top w:val="nil"/>
              <w:left w:val="nil"/>
              <w:bottom w:val="nil"/>
              <w:right w:val="nil"/>
            </w:tcBorders>
          </w:tcPr>
          <w:sdt>
            <w:sdtPr>
              <w:rPr>
                <w:rFonts w:ascii="Times New Roman" w:hAnsi="Times New Roman" w:cs="Times New Roman"/>
              </w:rPr>
              <w:id w:val="1080870105"/>
              <w:placeholder>
                <w:docPart w:val="27691CA9167D49DEB0BF348A618A867C"/>
              </w:placeholder>
              <w15:appearance w15:val="hidden"/>
            </w:sdtPr>
            <w:sdtContent>
              <w:p w14:paraId="2DF37883" w14:textId="426EBF24" w:rsidR="00D077E9" w:rsidRPr="00D90EAC" w:rsidRDefault="00532541" w:rsidP="00AB02A7">
                <w:pPr>
                  <w:rPr>
                    <w:rFonts w:ascii="Times New Roman" w:hAnsi="Times New Roman" w:cs="Times New Roman"/>
                  </w:rPr>
                </w:pPr>
                <w:r w:rsidRPr="00D90EAC">
                  <w:rPr>
                    <w:rStyle w:val="Sous-titreCar"/>
                    <w:rFonts w:ascii="Times New Roman" w:hAnsi="Times New Roman" w:cs="Times New Roman"/>
                    <w:b w:val="0"/>
                    <w:lang w:bidi="fr-FR"/>
                  </w:rPr>
                  <w:fldChar w:fldCharType="begin"/>
                </w:r>
                <w:r w:rsidRPr="00D90EAC">
                  <w:rPr>
                    <w:rStyle w:val="Sous-titreCar"/>
                    <w:rFonts w:ascii="Times New Roman" w:hAnsi="Times New Roman" w:cs="Times New Roman"/>
                    <w:b w:val="0"/>
                    <w:lang w:bidi="fr-FR"/>
                  </w:rPr>
                  <w:instrText xml:space="preserve"> DATE  \@ "d MMMM"  \* MERGEFORMAT </w:instrText>
                </w:r>
                <w:r w:rsidRPr="00D90EAC">
                  <w:rPr>
                    <w:rStyle w:val="Sous-titreCar"/>
                    <w:rFonts w:ascii="Times New Roman" w:hAnsi="Times New Roman" w:cs="Times New Roman"/>
                    <w:b w:val="0"/>
                    <w:lang w:bidi="fr-FR"/>
                  </w:rPr>
                  <w:fldChar w:fldCharType="separate"/>
                </w:r>
                <w:r w:rsidR="00F946E4">
                  <w:rPr>
                    <w:rStyle w:val="Sous-titreCar"/>
                    <w:rFonts w:ascii="Times New Roman" w:hAnsi="Times New Roman" w:cs="Times New Roman"/>
                    <w:b w:val="0"/>
                    <w:noProof/>
                    <w:lang w:bidi="fr-FR"/>
                  </w:rPr>
                  <w:t>29 décembre</w:t>
                </w:r>
                <w:r w:rsidRPr="00D90EAC">
                  <w:rPr>
                    <w:rStyle w:val="Sous-titreCar"/>
                    <w:rFonts w:ascii="Times New Roman" w:hAnsi="Times New Roman" w:cs="Times New Roman"/>
                    <w:b w:val="0"/>
                    <w:lang w:bidi="fr-FR"/>
                  </w:rPr>
                  <w:fldChar w:fldCharType="end"/>
                </w:r>
              </w:p>
            </w:sdtContent>
          </w:sdt>
          <w:p w14:paraId="7062F5E8" w14:textId="77777777" w:rsidR="00D077E9" w:rsidRPr="00D90EAC" w:rsidRDefault="00D077E9" w:rsidP="00AB02A7">
            <w:pPr>
              <w:rPr>
                <w:rFonts w:ascii="Times New Roman" w:hAnsi="Times New Roman" w:cs="Times New Roman"/>
                <w:noProof/>
                <w:sz w:val="10"/>
                <w:szCs w:val="10"/>
              </w:rPr>
            </w:pPr>
            <w:r w:rsidRPr="00D90EAC">
              <w:rPr>
                <w:rFonts w:ascii="Times New Roman" w:hAnsi="Times New Roman" w:cs="Times New Roman"/>
                <w:noProof/>
                <w:sz w:val="10"/>
                <w:szCs w:val="10"/>
                <w:lang w:val="en-US" w:eastAsia="zh-CN"/>
              </w:rPr>
              <mc:AlternateContent>
                <mc:Choice Requires="wps">
                  <w:drawing>
                    <wp:inline distT="0" distB="0" distL="0" distR="0" wp14:anchorId="3DD90AA5" wp14:editId="4A7A2239">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45FDBD1"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1F80A797" w14:textId="77777777" w:rsidR="00D077E9" w:rsidRPr="00D90EAC" w:rsidRDefault="00D077E9" w:rsidP="00AB02A7">
            <w:pPr>
              <w:rPr>
                <w:rFonts w:ascii="Times New Roman" w:hAnsi="Times New Roman" w:cs="Times New Roman"/>
                <w:noProof/>
                <w:sz w:val="10"/>
                <w:szCs w:val="10"/>
              </w:rPr>
            </w:pPr>
          </w:p>
          <w:p w14:paraId="25AA0B52" w14:textId="77777777" w:rsidR="00D077E9" w:rsidRPr="00D90EAC" w:rsidRDefault="00D077E9" w:rsidP="00AB02A7">
            <w:pPr>
              <w:rPr>
                <w:rFonts w:ascii="Times New Roman" w:hAnsi="Times New Roman" w:cs="Times New Roman"/>
                <w:noProof/>
                <w:sz w:val="10"/>
                <w:szCs w:val="10"/>
              </w:rPr>
            </w:pPr>
          </w:p>
          <w:p w14:paraId="07811CDD" w14:textId="195D7E64" w:rsidR="00D077E9" w:rsidRPr="00D90EAC" w:rsidRDefault="00000000" w:rsidP="00AB02A7">
            <w:pPr>
              <w:rPr>
                <w:rFonts w:ascii="Times New Roman" w:hAnsi="Times New Roman" w:cs="Times New Roman"/>
              </w:rPr>
            </w:pPr>
            <w:sdt>
              <w:sdtPr>
                <w:rPr>
                  <w:rFonts w:ascii="Times New Roman" w:hAnsi="Times New Roman" w:cs="Times New Roman"/>
                </w:rPr>
                <w:id w:val="-1740469667"/>
                <w:placeholder>
                  <w:docPart w:val="05415E065F424BB9B05953B94741DC65"/>
                </w:placeholder>
                <w15:appearance w15:val="hidden"/>
              </w:sdtPr>
              <w:sdtContent>
                <w:r w:rsidR="00D90EAC" w:rsidRPr="00D90EAC">
                  <w:rPr>
                    <w:rFonts w:ascii="Times New Roman" w:hAnsi="Times New Roman" w:cs="Times New Roman"/>
                  </w:rPr>
                  <w:t>Hirusha Pethiyagoda</w:t>
                </w:r>
              </w:sdtContent>
            </w:sdt>
          </w:p>
          <w:p w14:paraId="7F3CF61D" w14:textId="04A0057E" w:rsidR="00D077E9" w:rsidRPr="00D90EAC" w:rsidRDefault="00D90EAC" w:rsidP="00AB02A7">
            <w:pPr>
              <w:rPr>
                <w:rFonts w:ascii="Times New Roman" w:hAnsi="Times New Roman" w:cs="Times New Roman"/>
              </w:rPr>
            </w:pPr>
            <w:r w:rsidRPr="00D90EAC">
              <w:rPr>
                <w:rFonts w:ascii="Times New Roman" w:hAnsi="Times New Roman" w:cs="Times New Roman"/>
                <w:lang w:bidi="fr-FR"/>
              </w:rPr>
              <w:t>BTS SIO</w:t>
            </w:r>
          </w:p>
          <w:p w14:paraId="60BAC0B4" w14:textId="77777777" w:rsidR="00D077E9" w:rsidRPr="00D90EAC" w:rsidRDefault="00D077E9" w:rsidP="00AB02A7">
            <w:pPr>
              <w:rPr>
                <w:rFonts w:ascii="Times New Roman" w:hAnsi="Times New Roman" w:cs="Times New Roman"/>
                <w:noProof/>
                <w:sz w:val="10"/>
                <w:szCs w:val="10"/>
              </w:rPr>
            </w:pPr>
          </w:p>
        </w:tc>
      </w:tr>
    </w:tbl>
    <w:p w14:paraId="73EF93B9" w14:textId="5F615E2C" w:rsidR="00D077E9" w:rsidRPr="00D90EAC" w:rsidRDefault="00D90EAC">
      <w:pPr>
        <w:spacing w:after="200"/>
        <w:rPr>
          <w:rFonts w:ascii="Times New Roman" w:hAnsi="Times New Roman" w:cs="Times New Roman"/>
        </w:rPr>
      </w:pPr>
      <w:r w:rsidRPr="00D90EAC">
        <w:rPr>
          <w:rFonts w:ascii="Times New Roman" w:hAnsi="Times New Roman" w:cs="Times New Roman"/>
          <w:noProof/>
          <w:lang w:val="en-US" w:eastAsia="zh-CN"/>
        </w:rPr>
        <mc:AlternateContent>
          <mc:Choice Requires="wps">
            <w:drawing>
              <wp:anchor distT="0" distB="0" distL="114300" distR="114300" simplePos="0" relativeHeight="251664384" behindDoc="0" locked="0" layoutInCell="1" allowOverlap="1" wp14:anchorId="3566B0A0" wp14:editId="494FD65B">
                <wp:simplePos x="0" y="0"/>
                <wp:positionH relativeFrom="column">
                  <wp:posOffset>-22860</wp:posOffset>
                </wp:positionH>
                <wp:positionV relativeFrom="paragraph">
                  <wp:posOffset>2451736</wp:posOffset>
                </wp:positionV>
                <wp:extent cx="3533775" cy="1790700"/>
                <wp:effectExtent l="0" t="0" r="28575" b="19050"/>
                <wp:wrapNone/>
                <wp:docPr id="2120955721" name="Zone de texte 2"/>
                <wp:cNvGraphicFramePr/>
                <a:graphic xmlns:a="http://schemas.openxmlformats.org/drawingml/2006/main">
                  <a:graphicData uri="http://schemas.microsoft.com/office/word/2010/wordprocessingShape">
                    <wps:wsp>
                      <wps:cNvSpPr txBox="1"/>
                      <wps:spPr>
                        <a:xfrm>
                          <a:off x="0" y="0"/>
                          <a:ext cx="3533775" cy="1790700"/>
                        </a:xfrm>
                        <a:prstGeom prst="rect">
                          <a:avLst/>
                        </a:prstGeom>
                        <a:solidFill>
                          <a:schemeClr val="lt1"/>
                        </a:solidFill>
                        <a:ln w="6350">
                          <a:solidFill>
                            <a:prstClr val="black"/>
                          </a:solidFill>
                        </a:ln>
                      </wps:spPr>
                      <wps:txbx>
                        <w:txbxContent>
                          <w:p w14:paraId="525FBDD6" w14:textId="046BB86C" w:rsidR="00D90EAC" w:rsidRDefault="001967DF">
                            <w:r>
                              <w:rPr>
                                <w:noProof/>
                              </w:rPr>
                              <w:drawing>
                                <wp:inline distT="0" distB="0" distL="0" distR="0" wp14:anchorId="338EC547" wp14:editId="67A3514E">
                                  <wp:extent cx="3344545" cy="1672590"/>
                                  <wp:effectExtent l="0" t="0" r="8255" b="3810"/>
                                  <wp:docPr id="173436788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67884" name="Image 1734367884"/>
                                          <pic:cNvPicPr/>
                                        </pic:nvPicPr>
                                        <pic:blipFill>
                                          <a:blip r:embed="rId8">
                                            <a:extLst>
                                              <a:ext uri="{28A0092B-C50C-407E-A947-70E740481C1C}">
                                                <a14:useLocalDpi xmlns:a14="http://schemas.microsoft.com/office/drawing/2010/main" val="0"/>
                                              </a:ext>
                                            </a:extLst>
                                          </a:blip>
                                          <a:stretch>
                                            <a:fillRect/>
                                          </a:stretch>
                                        </pic:blipFill>
                                        <pic:spPr>
                                          <a:xfrm>
                                            <a:off x="0" y="0"/>
                                            <a:ext cx="3344545" cy="1672590"/>
                                          </a:xfrm>
                                          <a:prstGeom prst="rect">
                                            <a:avLst/>
                                          </a:prstGeom>
                                        </pic:spPr>
                                      </pic:pic>
                                    </a:graphicData>
                                  </a:graphic>
                                </wp:inline>
                              </w:drawing>
                            </w:r>
                          </w:p>
                          <w:p w14:paraId="3AA57596" w14:textId="77777777" w:rsidR="00D90EAC" w:rsidRDefault="00D90EAC"/>
                          <w:p w14:paraId="0D6BE8A0" w14:textId="77777777" w:rsidR="00D90EAC" w:rsidRDefault="00D90E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6B0A0" id="Zone de texte 2" o:spid="_x0000_s1027" type="#_x0000_t202" style="position:absolute;margin-left:-1.8pt;margin-top:193.05pt;width:278.25pt;height:14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" fillcolor="white [3201]" strokeweight=".5pt">
                <v:textbox>
                  <w:txbxContent>
                    <w:p w14:paraId="525FBDD6" w14:textId="046BB86C" w:rsidR="00D90EAC" w:rsidRDefault="001967DF">
                      <w:r>
                        <w:rPr>
                          <w:noProof/>
                        </w:rPr>
                        <w:drawing>
                          <wp:inline distT="0" distB="0" distL="0" distR="0" wp14:anchorId="338EC547" wp14:editId="67A3514E">
                            <wp:extent cx="3344545" cy="1672590"/>
                            <wp:effectExtent l="0" t="0" r="8255" b="3810"/>
                            <wp:docPr id="173436788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67884" name="Image 1734367884"/>
                                    <pic:cNvPicPr/>
                                  </pic:nvPicPr>
                                  <pic:blipFill>
                                    <a:blip r:embed="rId8">
                                      <a:extLst>
                                        <a:ext uri="{28A0092B-C50C-407E-A947-70E740481C1C}">
                                          <a14:useLocalDpi xmlns:a14="http://schemas.microsoft.com/office/drawing/2010/main" val="0"/>
                                        </a:ext>
                                      </a:extLst>
                                    </a:blip>
                                    <a:stretch>
                                      <a:fillRect/>
                                    </a:stretch>
                                  </pic:blipFill>
                                  <pic:spPr>
                                    <a:xfrm>
                                      <a:off x="0" y="0"/>
                                      <a:ext cx="3344545" cy="1672590"/>
                                    </a:xfrm>
                                    <a:prstGeom prst="rect">
                                      <a:avLst/>
                                    </a:prstGeom>
                                  </pic:spPr>
                                </pic:pic>
                              </a:graphicData>
                            </a:graphic>
                          </wp:inline>
                        </w:drawing>
                      </w:r>
                    </w:p>
                    <w:p w14:paraId="3AA57596" w14:textId="77777777" w:rsidR="00D90EAC" w:rsidRDefault="00D90EAC"/>
                    <w:p w14:paraId="0D6BE8A0" w14:textId="77777777" w:rsidR="00D90EAC" w:rsidRDefault="00D90EAC"/>
                  </w:txbxContent>
                </v:textbox>
              </v:shape>
            </w:pict>
          </mc:Fallback>
        </mc:AlternateContent>
      </w:r>
      <w:r w:rsidR="00AB02A7" w:rsidRPr="00D90EAC">
        <w:rPr>
          <w:rFonts w:ascii="Times New Roman" w:hAnsi="Times New Roman" w:cs="Times New Roman"/>
          <w:noProof/>
          <w:lang w:val="en-US" w:eastAsia="zh-CN"/>
        </w:rPr>
        <mc:AlternateContent>
          <mc:Choice Requires="wps">
            <w:drawing>
              <wp:anchor distT="0" distB="0" distL="114300" distR="114300" simplePos="0" relativeHeight="251659264" behindDoc="1" locked="0" layoutInCell="1" allowOverlap="1" wp14:anchorId="1B9EC396" wp14:editId="244D8A95">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4F2D64"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" fillcolor="#34aba2 [3206]" stroked="f" strokeweight="2pt">
                <w10:wrap anchory="page"/>
              </v:rect>
            </w:pict>
          </mc:Fallback>
        </mc:AlternateContent>
      </w:r>
      <w:r w:rsidR="00D077E9" w:rsidRPr="00D90EAC">
        <w:rPr>
          <w:rFonts w:ascii="Times New Roman" w:hAnsi="Times New Roman" w:cs="Times New Roman"/>
          <w:lang w:bidi="fr-FR"/>
        </w:rPr>
        <w:br w:type="page"/>
      </w:r>
    </w:p>
    <w:p w14:paraId="08F5E566" w14:textId="128E1EAF" w:rsidR="00AB02A7" w:rsidRPr="00D90EAC" w:rsidRDefault="00550F54" w:rsidP="00D90EAC">
      <w:pPr>
        <w:pStyle w:val="Titre1"/>
        <w:rPr>
          <w:rFonts w:cs="Times New Roman"/>
        </w:rPr>
      </w:pPr>
      <w:bookmarkStart w:id="0" w:name="_Toc186379739"/>
      <w:r>
        <w:rPr>
          <w:rFonts w:cs="Times New Roman"/>
        </w:rPr>
        <w:lastRenderedPageBreak/>
        <w:t>Sommaire</w:t>
      </w:r>
      <w:bookmarkEnd w:id="0"/>
    </w:p>
    <w:sdt>
      <w:sdtPr>
        <w:rPr>
          <w:rFonts w:asciiTheme="minorHAnsi" w:eastAsiaTheme="minorEastAsia" w:hAnsiTheme="minorHAnsi" w:cstheme="minorBidi"/>
          <w:b/>
          <w:color w:val="082A75" w:themeColor="text2"/>
          <w:sz w:val="28"/>
          <w:szCs w:val="22"/>
          <w:lang w:eastAsia="en-US"/>
        </w:rPr>
        <w:id w:val="2081867527"/>
        <w:docPartObj>
          <w:docPartGallery w:val="Table of Contents"/>
          <w:docPartUnique/>
        </w:docPartObj>
      </w:sdtPr>
      <w:sdtEndPr>
        <w:rPr>
          <w:bCs/>
        </w:rPr>
      </w:sdtEndPr>
      <w:sdtContent>
        <w:p w14:paraId="3B8CD0C5" w14:textId="635F4337" w:rsidR="00550F54" w:rsidRDefault="00550F54">
          <w:pPr>
            <w:pStyle w:val="En-ttedetabledesmatires"/>
          </w:pPr>
        </w:p>
        <w:p w14:paraId="214A3F35" w14:textId="6AEF7E44" w:rsidR="007E7A1D" w:rsidRDefault="00550F54">
          <w:pPr>
            <w:pStyle w:val="TM1"/>
            <w:tabs>
              <w:tab w:val="right" w:leader="dot" w:pos="10024"/>
            </w:tabs>
            <w:rPr>
              <w:b w:val="0"/>
              <w:noProof/>
              <w:color w:val="auto"/>
              <w:kern w:val="2"/>
              <w:sz w:val="22"/>
              <w:lang w:eastAsia="fr-FR"/>
              <w14:ligatures w14:val="standardContextual"/>
            </w:rPr>
          </w:pPr>
          <w:r>
            <w:fldChar w:fldCharType="begin"/>
          </w:r>
          <w:r>
            <w:instrText xml:space="preserve"> TOC \o "1-3" \h \z \u </w:instrText>
          </w:r>
          <w:r>
            <w:fldChar w:fldCharType="separate"/>
          </w:r>
          <w:hyperlink w:anchor="_Toc186379739" w:history="1">
            <w:r w:rsidR="007E7A1D" w:rsidRPr="00926745">
              <w:rPr>
                <w:rStyle w:val="Lienhypertexte"/>
                <w:rFonts w:cs="Times New Roman"/>
                <w:noProof/>
              </w:rPr>
              <w:t>Sommaire</w:t>
            </w:r>
            <w:r w:rsidR="007E7A1D">
              <w:rPr>
                <w:noProof/>
                <w:webHidden/>
              </w:rPr>
              <w:tab/>
            </w:r>
            <w:r w:rsidR="007E7A1D">
              <w:rPr>
                <w:noProof/>
                <w:webHidden/>
              </w:rPr>
              <w:fldChar w:fldCharType="begin"/>
            </w:r>
            <w:r w:rsidR="007E7A1D">
              <w:rPr>
                <w:noProof/>
                <w:webHidden/>
              </w:rPr>
              <w:instrText xml:space="preserve"> PAGEREF _Toc186379739 \h </w:instrText>
            </w:r>
            <w:r w:rsidR="007E7A1D">
              <w:rPr>
                <w:noProof/>
                <w:webHidden/>
              </w:rPr>
            </w:r>
            <w:r w:rsidR="007E7A1D">
              <w:rPr>
                <w:noProof/>
                <w:webHidden/>
              </w:rPr>
              <w:fldChar w:fldCharType="separate"/>
            </w:r>
            <w:r w:rsidR="00F946E4">
              <w:rPr>
                <w:noProof/>
                <w:webHidden/>
              </w:rPr>
              <w:t>2</w:t>
            </w:r>
            <w:r w:rsidR="007E7A1D">
              <w:rPr>
                <w:noProof/>
                <w:webHidden/>
              </w:rPr>
              <w:fldChar w:fldCharType="end"/>
            </w:r>
          </w:hyperlink>
        </w:p>
        <w:p w14:paraId="3867A34E" w14:textId="28147EC3" w:rsidR="007E7A1D" w:rsidRDefault="007E7A1D">
          <w:pPr>
            <w:pStyle w:val="TM1"/>
            <w:tabs>
              <w:tab w:val="right" w:leader="dot" w:pos="10024"/>
            </w:tabs>
            <w:rPr>
              <w:b w:val="0"/>
              <w:noProof/>
              <w:color w:val="auto"/>
              <w:kern w:val="2"/>
              <w:sz w:val="22"/>
              <w:lang w:eastAsia="fr-FR"/>
              <w14:ligatures w14:val="standardContextual"/>
            </w:rPr>
          </w:pPr>
          <w:hyperlink w:anchor="_Toc186379740" w:history="1">
            <w:r w:rsidRPr="00926745">
              <w:rPr>
                <w:rStyle w:val="Lienhypertexte"/>
                <w:noProof/>
              </w:rPr>
              <w:t>Préparer sa machine pour la virtualisation</w:t>
            </w:r>
            <w:r>
              <w:rPr>
                <w:noProof/>
                <w:webHidden/>
              </w:rPr>
              <w:tab/>
            </w:r>
            <w:r>
              <w:rPr>
                <w:noProof/>
                <w:webHidden/>
              </w:rPr>
              <w:fldChar w:fldCharType="begin"/>
            </w:r>
            <w:r>
              <w:rPr>
                <w:noProof/>
                <w:webHidden/>
              </w:rPr>
              <w:instrText xml:space="preserve"> PAGEREF _Toc186379740 \h </w:instrText>
            </w:r>
            <w:r>
              <w:rPr>
                <w:noProof/>
                <w:webHidden/>
              </w:rPr>
            </w:r>
            <w:r>
              <w:rPr>
                <w:noProof/>
                <w:webHidden/>
              </w:rPr>
              <w:fldChar w:fldCharType="separate"/>
            </w:r>
            <w:r w:rsidR="00F946E4">
              <w:rPr>
                <w:noProof/>
                <w:webHidden/>
              </w:rPr>
              <w:t>3</w:t>
            </w:r>
            <w:r>
              <w:rPr>
                <w:noProof/>
                <w:webHidden/>
              </w:rPr>
              <w:fldChar w:fldCharType="end"/>
            </w:r>
          </w:hyperlink>
        </w:p>
        <w:p w14:paraId="7AF0B303" w14:textId="509AA684" w:rsidR="007E7A1D" w:rsidRDefault="007E7A1D">
          <w:pPr>
            <w:pStyle w:val="TM2"/>
            <w:tabs>
              <w:tab w:val="right" w:leader="dot" w:pos="10024"/>
            </w:tabs>
            <w:rPr>
              <w:b w:val="0"/>
              <w:noProof/>
              <w:color w:val="auto"/>
              <w:kern w:val="2"/>
              <w:sz w:val="22"/>
              <w:lang w:eastAsia="fr-FR"/>
              <w14:ligatures w14:val="standardContextual"/>
            </w:rPr>
          </w:pPr>
          <w:hyperlink w:anchor="_Toc186379741" w:history="1">
            <w:r w:rsidRPr="00926745">
              <w:rPr>
                <w:rStyle w:val="Lienhypertexte"/>
                <w:noProof/>
              </w:rPr>
              <w:t>Téléchargement et installation des logiciels</w:t>
            </w:r>
            <w:r>
              <w:rPr>
                <w:noProof/>
                <w:webHidden/>
              </w:rPr>
              <w:tab/>
            </w:r>
            <w:r>
              <w:rPr>
                <w:noProof/>
                <w:webHidden/>
              </w:rPr>
              <w:fldChar w:fldCharType="begin"/>
            </w:r>
            <w:r>
              <w:rPr>
                <w:noProof/>
                <w:webHidden/>
              </w:rPr>
              <w:instrText xml:space="preserve"> PAGEREF _Toc186379741 \h </w:instrText>
            </w:r>
            <w:r>
              <w:rPr>
                <w:noProof/>
                <w:webHidden/>
              </w:rPr>
            </w:r>
            <w:r>
              <w:rPr>
                <w:noProof/>
                <w:webHidden/>
              </w:rPr>
              <w:fldChar w:fldCharType="separate"/>
            </w:r>
            <w:r w:rsidR="00F946E4">
              <w:rPr>
                <w:noProof/>
                <w:webHidden/>
              </w:rPr>
              <w:t>3</w:t>
            </w:r>
            <w:r>
              <w:rPr>
                <w:noProof/>
                <w:webHidden/>
              </w:rPr>
              <w:fldChar w:fldCharType="end"/>
            </w:r>
          </w:hyperlink>
        </w:p>
        <w:p w14:paraId="7F106575" w14:textId="2031E5F0" w:rsidR="007E7A1D" w:rsidRDefault="007E7A1D">
          <w:pPr>
            <w:pStyle w:val="TM2"/>
            <w:tabs>
              <w:tab w:val="right" w:leader="dot" w:pos="10024"/>
            </w:tabs>
            <w:rPr>
              <w:b w:val="0"/>
              <w:noProof/>
              <w:color w:val="auto"/>
              <w:kern w:val="2"/>
              <w:sz w:val="22"/>
              <w:lang w:eastAsia="fr-FR"/>
              <w14:ligatures w14:val="standardContextual"/>
            </w:rPr>
          </w:pPr>
          <w:hyperlink w:anchor="_Toc186379742" w:history="1">
            <w:r w:rsidRPr="00926745">
              <w:rPr>
                <w:rStyle w:val="Lienhypertexte"/>
                <w:noProof/>
              </w:rPr>
              <w:t>Création d’un ordinateur virtuel</w:t>
            </w:r>
            <w:r>
              <w:rPr>
                <w:noProof/>
                <w:webHidden/>
              </w:rPr>
              <w:tab/>
            </w:r>
            <w:r>
              <w:rPr>
                <w:noProof/>
                <w:webHidden/>
              </w:rPr>
              <w:fldChar w:fldCharType="begin"/>
            </w:r>
            <w:r>
              <w:rPr>
                <w:noProof/>
                <w:webHidden/>
              </w:rPr>
              <w:instrText xml:space="preserve"> PAGEREF _Toc186379742 \h </w:instrText>
            </w:r>
            <w:r>
              <w:rPr>
                <w:noProof/>
                <w:webHidden/>
              </w:rPr>
            </w:r>
            <w:r>
              <w:rPr>
                <w:noProof/>
                <w:webHidden/>
              </w:rPr>
              <w:fldChar w:fldCharType="separate"/>
            </w:r>
            <w:r w:rsidR="00F946E4">
              <w:rPr>
                <w:noProof/>
                <w:webHidden/>
              </w:rPr>
              <w:t>3</w:t>
            </w:r>
            <w:r>
              <w:rPr>
                <w:noProof/>
                <w:webHidden/>
              </w:rPr>
              <w:fldChar w:fldCharType="end"/>
            </w:r>
          </w:hyperlink>
        </w:p>
        <w:p w14:paraId="331144F2" w14:textId="2CE65F16" w:rsidR="007E7A1D" w:rsidRDefault="007E7A1D">
          <w:pPr>
            <w:pStyle w:val="TM1"/>
            <w:tabs>
              <w:tab w:val="right" w:leader="dot" w:pos="10024"/>
            </w:tabs>
            <w:rPr>
              <w:b w:val="0"/>
              <w:noProof/>
              <w:color w:val="auto"/>
              <w:kern w:val="2"/>
              <w:sz w:val="22"/>
              <w:lang w:eastAsia="fr-FR"/>
              <w14:ligatures w14:val="standardContextual"/>
            </w:rPr>
          </w:pPr>
          <w:hyperlink w:anchor="_Toc186379743" w:history="1">
            <w:r w:rsidRPr="00926745">
              <w:rPr>
                <w:rStyle w:val="Lienhypertexte"/>
                <w:noProof/>
              </w:rPr>
              <w:t>Installation de Debian sur sa machine virtuelle</w:t>
            </w:r>
            <w:r>
              <w:rPr>
                <w:noProof/>
                <w:webHidden/>
              </w:rPr>
              <w:tab/>
            </w:r>
            <w:r>
              <w:rPr>
                <w:noProof/>
                <w:webHidden/>
              </w:rPr>
              <w:fldChar w:fldCharType="begin"/>
            </w:r>
            <w:r>
              <w:rPr>
                <w:noProof/>
                <w:webHidden/>
              </w:rPr>
              <w:instrText xml:space="preserve"> PAGEREF _Toc186379743 \h </w:instrText>
            </w:r>
            <w:r>
              <w:rPr>
                <w:noProof/>
                <w:webHidden/>
              </w:rPr>
            </w:r>
            <w:r>
              <w:rPr>
                <w:noProof/>
                <w:webHidden/>
              </w:rPr>
              <w:fldChar w:fldCharType="separate"/>
            </w:r>
            <w:r w:rsidR="00F946E4">
              <w:rPr>
                <w:noProof/>
                <w:webHidden/>
              </w:rPr>
              <w:t>6</w:t>
            </w:r>
            <w:r>
              <w:rPr>
                <w:noProof/>
                <w:webHidden/>
              </w:rPr>
              <w:fldChar w:fldCharType="end"/>
            </w:r>
          </w:hyperlink>
        </w:p>
        <w:p w14:paraId="388ED31A" w14:textId="0AB70EA0" w:rsidR="007E7A1D" w:rsidRDefault="007E7A1D">
          <w:pPr>
            <w:pStyle w:val="TM1"/>
            <w:tabs>
              <w:tab w:val="right" w:leader="dot" w:pos="10024"/>
            </w:tabs>
            <w:rPr>
              <w:b w:val="0"/>
              <w:noProof/>
              <w:color w:val="auto"/>
              <w:kern w:val="2"/>
              <w:sz w:val="22"/>
              <w:lang w:eastAsia="fr-FR"/>
              <w14:ligatures w14:val="standardContextual"/>
            </w:rPr>
          </w:pPr>
          <w:hyperlink w:anchor="_Toc186379744" w:history="1">
            <w:r w:rsidRPr="00926745">
              <w:rPr>
                <w:rStyle w:val="Lienhypertexte"/>
                <w:noProof/>
              </w:rPr>
              <w:t>Mise en place d’un serveur LAMP</w:t>
            </w:r>
            <w:r>
              <w:rPr>
                <w:noProof/>
                <w:webHidden/>
              </w:rPr>
              <w:tab/>
            </w:r>
            <w:r>
              <w:rPr>
                <w:noProof/>
                <w:webHidden/>
              </w:rPr>
              <w:fldChar w:fldCharType="begin"/>
            </w:r>
            <w:r>
              <w:rPr>
                <w:noProof/>
                <w:webHidden/>
              </w:rPr>
              <w:instrText xml:space="preserve"> PAGEREF _Toc186379744 \h </w:instrText>
            </w:r>
            <w:r>
              <w:rPr>
                <w:noProof/>
                <w:webHidden/>
              </w:rPr>
            </w:r>
            <w:r>
              <w:rPr>
                <w:noProof/>
                <w:webHidden/>
              </w:rPr>
              <w:fldChar w:fldCharType="separate"/>
            </w:r>
            <w:r w:rsidR="00F946E4">
              <w:rPr>
                <w:noProof/>
                <w:webHidden/>
              </w:rPr>
              <w:t>20</w:t>
            </w:r>
            <w:r>
              <w:rPr>
                <w:noProof/>
                <w:webHidden/>
              </w:rPr>
              <w:fldChar w:fldCharType="end"/>
            </w:r>
          </w:hyperlink>
        </w:p>
        <w:p w14:paraId="5A456875" w14:textId="69D8C0C1" w:rsidR="007E7A1D" w:rsidRDefault="007E7A1D">
          <w:pPr>
            <w:pStyle w:val="TM2"/>
            <w:tabs>
              <w:tab w:val="right" w:leader="dot" w:pos="10024"/>
            </w:tabs>
            <w:rPr>
              <w:b w:val="0"/>
              <w:noProof/>
              <w:color w:val="auto"/>
              <w:kern w:val="2"/>
              <w:sz w:val="22"/>
              <w:lang w:eastAsia="fr-FR"/>
              <w14:ligatures w14:val="standardContextual"/>
            </w:rPr>
          </w:pPr>
          <w:hyperlink w:anchor="_Toc186379745" w:history="1">
            <w:r w:rsidRPr="00926745">
              <w:rPr>
                <w:rStyle w:val="Lienhypertexte"/>
                <w:noProof/>
              </w:rPr>
              <w:t>Qu’est-ce qu’un serveur LAMP ?</w:t>
            </w:r>
            <w:r>
              <w:rPr>
                <w:noProof/>
                <w:webHidden/>
              </w:rPr>
              <w:tab/>
            </w:r>
            <w:r>
              <w:rPr>
                <w:noProof/>
                <w:webHidden/>
              </w:rPr>
              <w:fldChar w:fldCharType="begin"/>
            </w:r>
            <w:r>
              <w:rPr>
                <w:noProof/>
                <w:webHidden/>
              </w:rPr>
              <w:instrText xml:space="preserve"> PAGEREF _Toc186379745 \h </w:instrText>
            </w:r>
            <w:r>
              <w:rPr>
                <w:noProof/>
                <w:webHidden/>
              </w:rPr>
            </w:r>
            <w:r>
              <w:rPr>
                <w:noProof/>
                <w:webHidden/>
              </w:rPr>
              <w:fldChar w:fldCharType="separate"/>
            </w:r>
            <w:r w:rsidR="00F946E4">
              <w:rPr>
                <w:noProof/>
                <w:webHidden/>
              </w:rPr>
              <w:t>20</w:t>
            </w:r>
            <w:r>
              <w:rPr>
                <w:noProof/>
                <w:webHidden/>
              </w:rPr>
              <w:fldChar w:fldCharType="end"/>
            </w:r>
          </w:hyperlink>
        </w:p>
        <w:p w14:paraId="33C52C71" w14:textId="0FFD571F" w:rsidR="007E7A1D" w:rsidRDefault="007E7A1D">
          <w:pPr>
            <w:pStyle w:val="TM2"/>
            <w:tabs>
              <w:tab w:val="right" w:leader="dot" w:pos="10024"/>
            </w:tabs>
            <w:rPr>
              <w:b w:val="0"/>
              <w:noProof/>
              <w:color w:val="auto"/>
              <w:kern w:val="2"/>
              <w:sz w:val="22"/>
              <w:lang w:eastAsia="fr-FR"/>
              <w14:ligatures w14:val="standardContextual"/>
            </w:rPr>
          </w:pPr>
          <w:hyperlink w:anchor="_Toc186379746" w:history="1">
            <w:r w:rsidRPr="00926745">
              <w:rPr>
                <w:rStyle w:val="Lienhypertexte"/>
                <w:noProof/>
              </w:rPr>
              <w:t>Qu’est-ce qu’Apache ?</w:t>
            </w:r>
            <w:r>
              <w:rPr>
                <w:noProof/>
                <w:webHidden/>
              </w:rPr>
              <w:tab/>
            </w:r>
            <w:r>
              <w:rPr>
                <w:noProof/>
                <w:webHidden/>
              </w:rPr>
              <w:fldChar w:fldCharType="begin"/>
            </w:r>
            <w:r>
              <w:rPr>
                <w:noProof/>
                <w:webHidden/>
              </w:rPr>
              <w:instrText xml:space="preserve"> PAGEREF _Toc186379746 \h </w:instrText>
            </w:r>
            <w:r>
              <w:rPr>
                <w:noProof/>
                <w:webHidden/>
              </w:rPr>
            </w:r>
            <w:r>
              <w:rPr>
                <w:noProof/>
                <w:webHidden/>
              </w:rPr>
              <w:fldChar w:fldCharType="separate"/>
            </w:r>
            <w:r w:rsidR="00F946E4">
              <w:rPr>
                <w:noProof/>
                <w:webHidden/>
              </w:rPr>
              <w:t>20</w:t>
            </w:r>
            <w:r>
              <w:rPr>
                <w:noProof/>
                <w:webHidden/>
              </w:rPr>
              <w:fldChar w:fldCharType="end"/>
            </w:r>
          </w:hyperlink>
        </w:p>
        <w:p w14:paraId="2E46C005" w14:textId="06F1C593" w:rsidR="007E7A1D" w:rsidRDefault="007E7A1D">
          <w:pPr>
            <w:pStyle w:val="TM2"/>
            <w:tabs>
              <w:tab w:val="right" w:leader="dot" w:pos="10024"/>
            </w:tabs>
            <w:rPr>
              <w:b w:val="0"/>
              <w:noProof/>
              <w:color w:val="auto"/>
              <w:kern w:val="2"/>
              <w:sz w:val="22"/>
              <w:lang w:eastAsia="fr-FR"/>
              <w14:ligatures w14:val="standardContextual"/>
            </w:rPr>
          </w:pPr>
          <w:hyperlink w:anchor="_Toc186379747" w:history="1">
            <w:r w:rsidRPr="00926745">
              <w:rPr>
                <w:rStyle w:val="Lienhypertexte"/>
                <w:noProof/>
              </w:rPr>
              <w:t>Installer Apache sous Debian</w:t>
            </w:r>
            <w:r>
              <w:rPr>
                <w:noProof/>
                <w:webHidden/>
              </w:rPr>
              <w:tab/>
            </w:r>
            <w:r>
              <w:rPr>
                <w:noProof/>
                <w:webHidden/>
              </w:rPr>
              <w:fldChar w:fldCharType="begin"/>
            </w:r>
            <w:r>
              <w:rPr>
                <w:noProof/>
                <w:webHidden/>
              </w:rPr>
              <w:instrText xml:space="preserve"> PAGEREF _Toc186379747 \h </w:instrText>
            </w:r>
            <w:r>
              <w:rPr>
                <w:noProof/>
                <w:webHidden/>
              </w:rPr>
            </w:r>
            <w:r>
              <w:rPr>
                <w:noProof/>
                <w:webHidden/>
              </w:rPr>
              <w:fldChar w:fldCharType="separate"/>
            </w:r>
            <w:r w:rsidR="00F946E4">
              <w:rPr>
                <w:noProof/>
                <w:webHidden/>
              </w:rPr>
              <w:t>20</w:t>
            </w:r>
            <w:r>
              <w:rPr>
                <w:noProof/>
                <w:webHidden/>
              </w:rPr>
              <w:fldChar w:fldCharType="end"/>
            </w:r>
          </w:hyperlink>
        </w:p>
        <w:p w14:paraId="6B4158E7" w14:textId="097F2181" w:rsidR="007E7A1D" w:rsidRDefault="007E7A1D">
          <w:pPr>
            <w:pStyle w:val="TM2"/>
            <w:tabs>
              <w:tab w:val="right" w:leader="dot" w:pos="10024"/>
            </w:tabs>
            <w:rPr>
              <w:b w:val="0"/>
              <w:noProof/>
              <w:color w:val="auto"/>
              <w:kern w:val="2"/>
              <w:sz w:val="22"/>
              <w:lang w:eastAsia="fr-FR"/>
              <w14:ligatures w14:val="standardContextual"/>
            </w:rPr>
          </w:pPr>
          <w:hyperlink w:anchor="_Toc186379748" w:history="1">
            <w:r w:rsidRPr="00926745">
              <w:rPr>
                <w:rStyle w:val="Lienhypertexte"/>
                <w:noProof/>
              </w:rPr>
              <w:t>Qu’est-ce que PHP ?</w:t>
            </w:r>
            <w:r>
              <w:rPr>
                <w:noProof/>
                <w:webHidden/>
              </w:rPr>
              <w:tab/>
            </w:r>
            <w:r>
              <w:rPr>
                <w:noProof/>
                <w:webHidden/>
              </w:rPr>
              <w:fldChar w:fldCharType="begin"/>
            </w:r>
            <w:r>
              <w:rPr>
                <w:noProof/>
                <w:webHidden/>
              </w:rPr>
              <w:instrText xml:space="preserve"> PAGEREF _Toc186379748 \h </w:instrText>
            </w:r>
            <w:r>
              <w:rPr>
                <w:noProof/>
                <w:webHidden/>
              </w:rPr>
            </w:r>
            <w:r>
              <w:rPr>
                <w:noProof/>
                <w:webHidden/>
              </w:rPr>
              <w:fldChar w:fldCharType="separate"/>
            </w:r>
            <w:r w:rsidR="00F946E4">
              <w:rPr>
                <w:noProof/>
                <w:webHidden/>
              </w:rPr>
              <w:t>22</w:t>
            </w:r>
            <w:r>
              <w:rPr>
                <w:noProof/>
                <w:webHidden/>
              </w:rPr>
              <w:fldChar w:fldCharType="end"/>
            </w:r>
          </w:hyperlink>
        </w:p>
        <w:p w14:paraId="44FC94FF" w14:textId="251DB7A9" w:rsidR="007E7A1D" w:rsidRDefault="007E7A1D">
          <w:pPr>
            <w:pStyle w:val="TM2"/>
            <w:tabs>
              <w:tab w:val="right" w:leader="dot" w:pos="10024"/>
            </w:tabs>
            <w:rPr>
              <w:b w:val="0"/>
              <w:noProof/>
              <w:color w:val="auto"/>
              <w:kern w:val="2"/>
              <w:sz w:val="22"/>
              <w:lang w:eastAsia="fr-FR"/>
              <w14:ligatures w14:val="standardContextual"/>
            </w:rPr>
          </w:pPr>
          <w:hyperlink w:anchor="_Toc186379749" w:history="1">
            <w:r w:rsidRPr="00926745">
              <w:rPr>
                <w:rStyle w:val="Lienhypertexte"/>
                <w:noProof/>
              </w:rPr>
              <w:t>Installez PHP</w:t>
            </w:r>
            <w:r>
              <w:rPr>
                <w:noProof/>
                <w:webHidden/>
              </w:rPr>
              <w:tab/>
            </w:r>
            <w:r>
              <w:rPr>
                <w:noProof/>
                <w:webHidden/>
              </w:rPr>
              <w:fldChar w:fldCharType="begin"/>
            </w:r>
            <w:r>
              <w:rPr>
                <w:noProof/>
                <w:webHidden/>
              </w:rPr>
              <w:instrText xml:space="preserve"> PAGEREF _Toc186379749 \h </w:instrText>
            </w:r>
            <w:r>
              <w:rPr>
                <w:noProof/>
                <w:webHidden/>
              </w:rPr>
            </w:r>
            <w:r>
              <w:rPr>
                <w:noProof/>
                <w:webHidden/>
              </w:rPr>
              <w:fldChar w:fldCharType="separate"/>
            </w:r>
            <w:r w:rsidR="00F946E4">
              <w:rPr>
                <w:noProof/>
                <w:webHidden/>
              </w:rPr>
              <w:t>23</w:t>
            </w:r>
            <w:r>
              <w:rPr>
                <w:noProof/>
                <w:webHidden/>
              </w:rPr>
              <w:fldChar w:fldCharType="end"/>
            </w:r>
          </w:hyperlink>
        </w:p>
        <w:p w14:paraId="28ECD6E0" w14:textId="3CE17C33" w:rsidR="007E7A1D" w:rsidRDefault="007E7A1D">
          <w:pPr>
            <w:pStyle w:val="TM2"/>
            <w:tabs>
              <w:tab w:val="right" w:leader="dot" w:pos="10024"/>
            </w:tabs>
            <w:rPr>
              <w:b w:val="0"/>
              <w:noProof/>
              <w:color w:val="auto"/>
              <w:kern w:val="2"/>
              <w:sz w:val="22"/>
              <w:lang w:eastAsia="fr-FR"/>
              <w14:ligatures w14:val="standardContextual"/>
            </w:rPr>
          </w:pPr>
          <w:hyperlink w:anchor="_Toc186379750" w:history="1">
            <w:r w:rsidRPr="00926745">
              <w:rPr>
                <w:rStyle w:val="Lienhypertexte"/>
                <w:noProof/>
              </w:rPr>
              <w:t>Qu’est-ce que MariaDB ?</w:t>
            </w:r>
            <w:r>
              <w:rPr>
                <w:noProof/>
                <w:webHidden/>
              </w:rPr>
              <w:tab/>
            </w:r>
            <w:r>
              <w:rPr>
                <w:noProof/>
                <w:webHidden/>
              </w:rPr>
              <w:fldChar w:fldCharType="begin"/>
            </w:r>
            <w:r>
              <w:rPr>
                <w:noProof/>
                <w:webHidden/>
              </w:rPr>
              <w:instrText xml:space="preserve"> PAGEREF _Toc186379750 \h </w:instrText>
            </w:r>
            <w:r>
              <w:rPr>
                <w:noProof/>
                <w:webHidden/>
              </w:rPr>
            </w:r>
            <w:r>
              <w:rPr>
                <w:noProof/>
                <w:webHidden/>
              </w:rPr>
              <w:fldChar w:fldCharType="separate"/>
            </w:r>
            <w:r w:rsidR="00F946E4">
              <w:rPr>
                <w:noProof/>
                <w:webHidden/>
              </w:rPr>
              <w:t>24</w:t>
            </w:r>
            <w:r>
              <w:rPr>
                <w:noProof/>
                <w:webHidden/>
              </w:rPr>
              <w:fldChar w:fldCharType="end"/>
            </w:r>
          </w:hyperlink>
        </w:p>
        <w:p w14:paraId="20FC19DB" w14:textId="42F17993" w:rsidR="007E7A1D" w:rsidRDefault="007E7A1D">
          <w:pPr>
            <w:pStyle w:val="TM2"/>
            <w:tabs>
              <w:tab w:val="right" w:leader="dot" w:pos="10024"/>
            </w:tabs>
            <w:rPr>
              <w:b w:val="0"/>
              <w:noProof/>
              <w:color w:val="auto"/>
              <w:kern w:val="2"/>
              <w:sz w:val="22"/>
              <w:lang w:eastAsia="fr-FR"/>
              <w14:ligatures w14:val="standardContextual"/>
            </w:rPr>
          </w:pPr>
          <w:hyperlink w:anchor="_Toc186379751" w:history="1">
            <w:r w:rsidRPr="00926745">
              <w:rPr>
                <w:rStyle w:val="Lienhypertexte"/>
                <w:noProof/>
              </w:rPr>
              <w:t xml:space="preserve">Installation </w:t>
            </w:r>
            <w:r w:rsidRPr="00926745">
              <w:rPr>
                <w:rStyle w:val="Lienhypertexte"/>
                <w:noProof/>
              </w:rPr>
              <w:t>d</w:t>
            </w:r>
            <w:r w:rsidRPr="00926745">
              <w:rPr>
                <w:rStyle w:val="Lienhypertexte"/>
                <w:noProof/>
              </w:rPr>
              <w:t>e MariaDB</w:t>
            </w:r>
            <w:r>
              <w:rPr>
                <w:noProof/>
                <w:webHidden/>
              </w:rPr>
              <w:tab/>
            </w:r>
            <w:r>
              <w:rPr>
                <w:noProof/>
                <w:webHidden/>
              </w:rPr>
              <w:fldChar w:fldCharType="begin"/>
            </w:r>
            <w:r>
              <w:rPr>
                <w:noProof/>
                <w:webHidden/>
              </w:rPr>
              <w:instrText xml:space="preserve"> PAGEREF _Toc186379751 \h </w:instrText>
            </w:r>
            <w:r>
              <w:rPr>
                <w:noProof/>
                <w:webHidden/>
              </w:rPr>
            </w:r>
            <w:r>
              <w:rPr>
                <w:noProof/>
                <w:webHidden/>
              </w:rPr>
              <w:fldChar w:fldCharType="separate"/>
            </w:r>
            <w:r w:rsidR="00F946E4">
              <w:rPr>
                <w:noProof/>
                <w:webHidden/>
              </w:rPr>
              <w:t>24</w:t>
            </w:r>
            <w:r>
              <w:rPr>
                <w:noProof/>
                <w:webHidden/>
              </w:rPr>
              <w:fldChar w:fldCharType="end"/>
            </w:r>
          </w:hyperlink>
        </w:p>
        <w:p w14:paraId="2431F447" w14:textId="0278AF2B" w:rsidR="00550F54" w:rsidRDefault="00550F54">
          <w:r>
            <w:rPr>
              <w:bCs/>
            </w:rPr>
            <w:fldChar w:fldCharType="end"/>
          </w:r>
        </w:p>
      </w:sdtContent>
    </w:sdt>
    <w:p w14:paraId="37E5A151" w14:textId="77777777" w:rsidR="00926D54" w:rsidRDefault="00926D54" w:rsidP="00230D13">
      <w:pPr>
        <w:pStyle w:val="Contenu"/>
        <w:rPr>
          <w:b/>
          <w:noProof/>
        </w:rPr>
      </w:pPr>
    </w:p>
    <w:p w14:paraId="2F8E7AA8" w14:textId="77777777" w:rsidR="00926D54" w:rsidRDefault="00926D54" w:rsidP="00230D13">
      <w:pPr>
        <w:pStyle w:val="Contenu"/>
        <w:rPr>
          <w:b/>
          <w:noProof/>
        </w:rPr>
      </w:pPr>
    </w:p>
    <w:p w14:paraId="289BC2A7" w14:textId="77777777" w:rsidR="00926D54" w:rsidRDefault="00926D54" w:rsidP="00230D13">
      <w:pPr>
        <w:pStyle w:val="Contenu"/>
        <w:rPr>
          <w:b/>
          <w:noProof/>
        </w:rPr>
      </w:pPr>
    </w:p>
    <w:p w14:paraId="334C5A0F" w14:textId="77777777" w:rsidR="00926D54" w:rsidRDefault="00926D54" w:rsidP="00230D13">
      <w:pPr>
        <w:pStyle w:val="Contenu"/>
        <w:rPr>
          <w:b/>
          <w:noProof/>
        </w:rPr>
      </w:pPr>
    </w:p>
    <w:p w14:paraId="7613C58E" w14:textId="77777777" w:rsidR="00926D54" w:rsidRDefault="00926D54" w:rsidP="00230D13">
      <w:pPr>
        <w:pStyle w:val="Contenu"/>
        <w:rPr>
          <w:b/>
          <w:noProof/>
        </w:rPr>
      </w:pPr>
    </w:p>
    <w:p w14:paraId="559B5514" w14:textId="77777777" w:rsidR="00926D54" w:rsidRDefault="00926D54" w:rsidP="00230D13">
      <w:pPr>
        <w:pStyle w:val="Contenu"/>
        <w:rPr>
          <w:b/>
          <w:noProof/>
        </w:rPr>
      </w:pPr>
    </w:p>
    <w:p w14:paraId="1A6627FB" w14:textId="77777777" w:rsidR="00926D54" w:rsidRDefault="00926D54" w:rsidP="00230D13">
      <w:pPr>
        <w:pStyle w:val="Contenu"/>
        <w:rPr>
          <w:b/>
          <w:noProof/>
        </w:rPr>
      </w:pPr>
    </w:p>
    <w:p w14:paraId="36A821E4" w14:textId="77777777" w:rsidR="00926D54" w:rsidRDefault="00926D54" w:rsidP="00230D13">
      <w:pPr>
        <w:pStyle w:val="Contenu"/>
        <w:rPr>
          <w:b/>
          <w:noProof/>
        </w:rPr>
      </w:pPr>
    </w:p>
    <w:p w14:paraId="1B383C94" w14:textId="77777777" w:rsidR="00926D54" w:rsidRDefault="00926D54" w:rsidP="00230D13">
      <w:pPr>
        <w:pStyle w:val="Contenu"/>
        <w:rPr>
          <w:b/>
          <w:noProof/>
        </w:rPr>
      </w:pPr>
    </w:p>
    <w:p w14:paraId="4BB1F429" w14:textId="77777777" w:rsidR="00926D54" w:rsidRDefault="00926D54" w:rsidP="00230D13">
      <w:pPr>
        <w:pStyle w:val="Contenu"/>
        <w:rPr>
          <w:b/>
          <w:noProof/>
        </w:rPr>
      </w:pPr>
    </w:p>
    <w:p w14:paraId="1F5D8F6F" w14:textId="77777777" w:rsidR="00926D54" w:rsidRDefault="00926D54" w:rsidP="00230D13">
      <w:pPr>
        <w:pStyle w:val="Contenu"/>
        <w:rPr>
          <w:b/>
          <w:noProof/>
        </w:rPr>
      </w:pPr>
    </w:p>
    <w:p w14:paraId="38A3F6A8" w14:textId="77777777" w:rsidR="00926D54" w:rsidRDefault="00926D54" w:rsidP="00230D13">
      <w:pPr>
        <w:pStyle w:val="Contenu"/>
        <w:rPr>
          <w:b/>
          <w:noProof/>
        </w:rPr>
      </w:pPr>
    </w:p>
    <w:p w14:paraId="29C9ECE1" w14:textId="77777777" w:rsidR="00926D54" w:rsidRDefault="00926D54" w:rsidP="00230D13">
      <w:pPr>
        <w:pStyle w:val="Contenu"/>
        <w:rPr>
          <w:b/>
          <w:noProof/>
        </w:rPr>
      </w:pPr>
    </w:p>
    <w:p w14:paraId="57F01FC0" w14:textId="77777777" w:rsidR="00926D54" w:rsidRDefault="00926D54" w:rsidP="00230D13">
      <w:pPr>
        <w:pStyle w:val="Contenu"/>
        <w:rPr>
          <w:b/>
          <w:noProof/>
        </w:rPr>
      </w:pPr>
    </w:p>
    <w:p w14:paraId="1DFC21DA" w14:textId="77777777" w:rsidR="00926D54" w:rsidRDefault="00926D54" w:rsidP="00230D13">
      <w:pPr>
        <w:pStyle w:val="Contenu"/>
        <w:rPr>
          <w:b/>
          <w:noProof/>
        </w:rPr>
      </w:pPr>
    </w:p>
    <w:p w14:paraId="08020377" w14:textId="77777777" w:rsidR="00926D54" w:rsidRDefault="00926D54" w:rsidP="00230D13">
      <w:pPr>
        <w:pStyle w:val="Contenu"/>
        <w:rPr>
          <w:b/>
          <w:noProof/>
        </w:rPr>
      </w:pPr>
    </w:p>
    <w:p w14:paraId="02349DAB" w14:textId="77777777" w:rsidR="00926D54" w:rsidRDefault="00926D54" w:rsidP="00230D13">
      <w:pPr>
        <w:pStyle w:val="Contenu"/>
        <w:rPr>
          <w:b/>
          <w:noProof/>
        </w:rPr>
      </w:pPr>
    </w:p>
    <w:p w14:paraId="5F12E5D3" w14:textId="77777777" w:rsidR="00926D54" w:rsidRDefault="00926D54" w:rsidP="00230D13">
      <w:pPr>
        <w:pStyle w:val="Contenu"/>
        <w:rPr>
          <w:b/>
          <w:noProof/>
        </w:rPr>
      </w:pPr>
    </w:p>
    <w:p w14:paraId="086E3368" w14:textId="77777777" w:rsidR="00926D54" w:rsidRDefault="00926D54" w:rsidP="00230D13">
      <w:pPr>
        <w:pStyle w:val="Contenu"/>
        <w:rPr>
          <w:b/>
          <w:noProof/>
        </w:rPr>
      </w:pPr>
    </w:p>
    <w:p w14:paraId="2D3B12D7" w14:textId="77777777" w:rsidR="00926D54" w:rsidRDefault="00926D54" w:rsidP="00230D13">
      <w:pPr>
        <w:pStyle w:val="Contenu"/>
        <w:rPr>
          <w:b/>
          <w:noProof/>
        </w:rPr>
      </w:pPr>
    </w:p>
    <w:p w14:paraId="3870E835" w14:textId="77777777" w:rsidR="00926D54" w:rsidRDefault="00926D54" w:rsidP="00230D13">
      <w:pPr>
        <w:pStyle w:val="Contenu"/>
        <w:rPr>
          <w:b/>
          <w:noProof/>
        </w:rPr>
      </w:pPr>
    </w:p>
    <w:p w14:paraId="4BA891A6" w14:textId="77777777" w:rsidR="00926D54" w:rsidRDefault="00926D54" w:rsidP="00230D13">
      <w:pPr>
        <w:pStyle w:val="Contenu"/>
        <w:rPr>
          <w:b/>
          <w:noProof/>
        </w:rPr>
      </w:pPr>
    </w:p>
    <w:p w14:paraId="1BF4BAAA" w14:textId="77777777" w:rsidR="00926D54" w:rsidRDefault="00926D54" w:rsidP="00230D13">
      <w:pPr>
        <w:pStyle w:val="Contenu"/>
        <w:rPr>
          <w:b/>
          <w:noProof/>
        </w:rPr>
      </w:pPr>
    </w:p>
    <w:p w14:paraId="0DCBBC6A" w14:textId="77777777" w:rsidR="00926D54" w:rsidRDefault="00926D54" w:rsidP="00230D13">
      <w:pPr>
        <w:pStyle w:val="Contenu"/>
        <w:rPr>
          <w:b/>
          <w:noProof/>
        </w:rPr>
      </w:pPr>
    </w:p>
    <w:p w14:paraId="35F3CC88" w14:textId="77777777" w:rsidR="00926D54" w:rsidRDefault="00926D54" w:rsidP="00230D13">
      <w:pPr>
        <w:pStyle w:val="Contenu"/>
        <w:rPr>
          <w:b/>
          <w:noProof/>
        </w:rPr>
      </w:pPr>
    </w:p>
    <w:p w14:paraId="23780615" w14:textId="77777777" w:rsidR="00926D54" w:rsidRDefault="00926D54" w:rsidP="00230D13">
      <w:pPr>
        <w:pStyle w:val="Contenu"/>
        <w:rPr>
          <w:b/>
          <w:noProof/>
        </w:rPr>
      </w:pPr>
    </w:p>
    <w:p w14:paraId="0E188459" w14:textId="77777777" w:rsidR="00926D54" w:rsidRDefault="00926D54" w:rsidP="00926D54">
      <w:pPr>
        <w:pStyle w:val="Titre1"/>
      </w:pPr>
      <w:bookmarkStart w:id="1" w:name="_Toc186379740"/>
      <w:r w:rsidRPr="00926D54">
        <w:t>Préparer sa machine pour la virtualisation</w:t>
      </w:r>
      <w:bookmarkEnd w:id="1"/>
    </w:p>
    <w:p w14:paraId="79DD00EE" w14:textId="5D7FDBD6" w:rsidR="00926D54" w:rsidRDefault="00926D54" w:rsidP="00926D54">
      <w:pPr>
        <w:pStyle w:val="Titre2"/>
      </w:pPr>
      <w:bookmarkStart w:id="2" w:name="_Toc186379741"/>
      <w:r>
        <w:t>Téléchargement et installation des logiciels</w:t>
      </w:r>
      <w:bookmarkEnd w:id="2"/>
    </w:p>
    <w:p w14:paraId="7A400A47" w14:textId="3EF0DFCD" w:rsidR="00926D54" w:rsidRPr="00706BDD" w:rsidRDefault="00926D54" w:rsidP="00706BDD">
      <w:pPr>
        <w:pStyle w:val="Contenu"/>
      </w:pPr>
      <w:r w:rsidRPr="00706BDD">
        <w:t xml:space="preserve">Tout d’abord nous allons télécharger et installer VirtualBox sur notre machine local/physique en accédant sur le site </w:t>
      </w:r>
      <w:hyperlink r:id="rId9" w:history="1">
        <w:r w:rsidRPr="00706BDD">
          <w:rPr>
            <w:rStyle w:val="Lienhypertexte"/>
            <w:color w:val="082A75" w:themeColor="text2"/>
          </w:rPr>
          <w:t>https://www.virtualbox.org/</w:t>
        </w:r>
      </w:hyperlink>
      <w:r w:rsidRPr="00706BDD">
        <w:t xml:space="preserve">. Une fois que le logiciel VirtualBox est installé nous allons télécharger une image de </w:t>
      </w:r>
      <w:r w:rsidR="00706BDD">
        <w:t>Debian</w:t>
      </w:r>
      <w:r w:rsidRPr="00706BDD">
        <w:t xml:space="preserve"> via ce site : </w:t>
      </w:r>
      <w:hyperlink r:id="rId10" w:history="1">
        <w:r w:rsidRPr="00706BDD">
          <w:rPr>
            <w:rStyle w:val="Lienhypertexte"/>
            <w:color w:val="082A75" w:themeColor="text2"/>
          </w:rPr>
          <w:t>https://www.debian.org/</w:t>
        </w:r>
      </w:hyperlink>
      <w:r w:rsidR="00706BDD" w:rsidRPr="00706BDD">
        <w:t>.</w:t>
      </w:r>
    </w:p>
    <w:p w14:paraId="2BFEB1D9" w14:textId="77777777" w:rsidR="00926D54" w:rsidRDefault="00926D54" w:rsidP="00926D54">
      <w:pPr>
        <w:pStyle w:val="Contenu"/>
        <w:rPr>
          <w:b/>
        </w:rPr>
      </w:pPr>
    </w:p>
    <w:p w14:paraId="58AEDD7E" w14:textId="1859C210" w:rsidR="00926D54" w:rsidRPr="00926D54" w:rsidRDefault="00926D54" w:rsidP="00926D54">
      <w:pPr>
        <w:pStyle w:val="Titre2"/>
      </w:pPr>
      <w:bookmarkStart w:id="3" w:name="_Toc186379742"/>
      <w:r>
        <w:t>Création d’un ordinateur virtuel</w:t>
      </w:r>
      <w:bookmarkEnd w:id="3"/>
    </w:p>
    <w:p w14:paraId="3E25B545" w14:textId="3DCBDE99" w:rsidR="00926D54" w:rsidRPr="00706BDD" w:rsidRDefault="002045D4" w:rsidP="00706BDD">
      <w:pPr>
        <w:pStyle w:val="Contenu"/>
      </w:pPr>
      <w:r w:rsidRPr="00706BDD">
        <w:t xml:space="preserve">Dans l'écran Name tapez Debain dans le champ Nom. Dans le champ Type, sélectionnez Linux. </w:t>
      </w:r>
      <w:r w:rsidR="00706BDD" w:rsidRPr="00706BDD">
        <w:t>Sélectionne</w:t>
      </w:r>
      <w:r w:rsidR="00706BDD">
        <w:t>z</w:t>
      </w:r>
      <w:r w:rsidRPr="00706BDD">
        <w:t xml:space="preserve"> l’emplacement d</w:t>
      </w:r>
      <w:r w:rsidR="00706BDD" w:rsidRPr="00706BDD">
        <w:t>e l’image ISO et</w:t>
      </w:r>
      <w:r w:rsidRPr="00706BDD">
        <w:t xml:space="preserve"> </w:t>
      </w:r>
      <w:r w:rsidR="00706BDD" w:rsidRPr="00706BDD">
        <w:t>c</w:t>
      </w:r>
      <w:r w:rsidRPr="00706BDD">
        <w:t>liquez sur Next pour continuer.</w:t>
      </w:r>
    </w:p>
    <w:p w14:paraId="5FC5CAEB" w14:textId="107562A4" w:rsidR="00706BDD" w:rsidRPr="00706BDD" w:rsidRDefault="00706BDD" w:rsidP="00706BDD">
      <w:pPr>
        <w:pStyle w:val="Contenu"/>
      </w:pPr>
      <w:r w:rsidRPr="00706BDD">
        <w:rPr>
          <w:noProof/>
        </w:rPr>
        <w:lastRenderedPageBreak/>
        <w:drawing>
          <wp:inline distT="0" distB="0" distL="0" distR="0" wp14:anchorId="0255E3AE" wp14:editId="13A69EFA">
            <wp:extent cx="6371590" cy="3395980"/>
            <wp:effectExtent l="0" t="0" r="0" b="0"/>
            <wp:docPr id="93494330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43304" name="Image 934943304"/>
                    <pic:cNvPicPr/>
                  </pic:nvPicPr>
                  <pic:blipFill>
                    <a:blip r:embed="rId11">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4213B920" w14:textId="77777777" w:rsidR="00706BDD" w:rsidRPr="00706BDD" w:rsidRDefault="00706BDD" w:rsidP="00706BDD">
      <w:pPr>
        <w:pStyle w:val="Contenu"/>
      </w:pPr>
    </w:p>
    <w:p w14:paraId="0F37FAA9" w14:textId="77777777" w:rsidR="00550F54" w:rsidRDefault="00550F54" w:rsidP="00706BDD">
      <w:pPr>
        <w:pStyle w:val="Contenu"/>
      </w:pPr>
    </w:p>
    <w:p w14:paraId="6C6FD1C3" w14:textId="77777777" w:rsidR="00550F54" w:rsidRDefault="00550F54" w:rsidP="00706BDD">
      <w:pPr>
        <w:pStyle w:val="Contenu"/>
      </w:pPr>
    </w:p>
    <w:p w14:paraId="5DDC46C7" w14:textId="77777777" w:rsidR="00550F54" w:rsidRDefault="00550F54" w:rsidP="00706BDD">
      <w:pPr>
        <w:pStyle w:val="Contenu"/>
      </w:pPr>
    </w:p>
    <w:p w14:paraId="5AE67A15" w14:textId="77777777" w:rsidR="00550F54" w:rsidRDefault="00550F54" w:rsidP="00706BDD">
      <w:pPr>
        <w:pStyle w:val="Contenu"/>
      </w:pPr>
    </w:p>
    <w:p w14:paraId="5EFB014E" w14:textId="77777777" w:rsidR="00550F54" w:rsidRDefault="00550F54" w:rsidP="00706BDD">
      <w:pPr>
        <w:pStyle w:val="Contenu"/>
      </w:pPr>
    </w:p>
    <w:p w14:paraId="3AC30A14" w14:textId="77777777" w:rsidR="00550F54" w:rsidRDefault="00550F54" w:rsidP="00706BDD">
      <w:pPr>
        <w:pStyle w:val="Contenu"/>
      </w:pPr>
    </w:p>
    <w:p w14:paraId="6111F20A" w14:textId="77777777" w:rsidR="00550F54" w:rsidRDefault="00550F54" w:rsidP="00706BDD">
      <w:pPr>
        <w:pStyle w:val="Contenu"/>
      </w:pPr>
    </w:p>
    <w:p w14:paraId="18CA4269" w14:textId="77777777" w:rsidR="00550F54" w:rsidRDefault="00550F54" w:rsidP="00706BDD">
      <w:pPr>
        <w:pStyle w:val="Contenu"/>
      </w:pPr>
    </w:p>
    <w:p w14:paraId="0675E026" w14:textId="087F5AC7" w:rsidR="00706BDD" w:rsidRPr="00706BDD" w:rsidRDefault="00706BDD" w:rsidP="00706BDD">
      <w:pPr>
        <w:pStyle w:val="Contenu"/>
      </w:pPr>
      <w:r w:rsidRPr="00706BDD">
        <w:t>Dans l'écran Memory Size augmentez la mémoire à 4 Go. Cliquez sur Next pour continuer.</w:t>
      </w:r>
    </w:p>
    <w:p w14:paraId="01DDF5E5" w14:textId="131C43C7" w:rsidR="00706BDD" w:rsidRPr="00706BDD" w:rsidRDefault="00706BDD" w:rsidP="00706BDD">
      <w:pPr>
        <w:pStyle w:val="Contenu"/>
      </w:pPr>
      <w:r w:rsidRPr="00706BDD">
        <w:rPr>
          <w:noProof/>
        </w:rPr>
        <w:lastRenderedPageBreak/>
        <w:drawing>
          <wp:inline distT="0" distB="0" distL="0" distR="0" wp14:anchorId="3E60DC05" wp14:editId="4BEF516B">
            <wp:extent cx="6371590" cy="3395980"/>
            <wp:effectExtent l="0" t="0" r="0" b="0"/>
            <wp:docPr id="104806682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66824" name="Image 1048066824"/>
                    <pic:cNvPicPr/>
                  </pic:nvPicPr>
                  <pic:blipFill>
                    <a:blip r:embed="rId12">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0BD9F524" w14:textId="77777777" w:rsidR="00706BDD" w:rsidRDefault="00706BDD" w:rsidP="00706BDD">
      <w:pPr>
        <w:pStyle w:val="Contenu"/>
      </w:pPr>
    </w:p>
    <w:p w14:paraId="52663EE6" w14:textId="439E1728" w:rsidR="00706BDD" w:rsidRPr="00706BDD" w:rsidRDefault="00706BDD" w:rsidP="00706BDD">
      <w:pPr>
        <w:pStyle w:val="Contenu"/>
      </w:pPr>
      <w:r w:rsidRPr="00706BDD">
        <w:t>Sur l'écran Hardware augmentez la taille du disque à 80 Go cliquez sur Create pour créer un disque dur virtuel.</w:t>
      </w:r>
    </w:p>
    <w:p w14:paraId="0F67EC90" w14:textId="7567323F" w:rsidR="00706BDD" w:rsidRPr="00706BDD" w:rsidRDefault="00706BDD" w:rsidP="00706BDD">
      <w:pPr>
        <w:pStyle w:val="Contenu"/>
      </w:pPr>
      <w:r w:rsidRPr="00706BDD">
        <w:rPr>
          <w:noProof/>
        </w:rPr>
        <w:drawing>
          <wp:inline distT="0" distB="0" distL="0" distR="0" wp14:anchorId="12FF96F9" wp14:editId="18E5000D">
            <wp:extent cx="6371590" cy="3395980"/>
            <wp:effectExtent l="0" t="0" r="0" b="0"/>
            <wp:docPr id="165336962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69620" name="Image 1653369620"/>
                    <pic:cNvPicPr/>
                  </pic:nvPicPr>
                  <pic:blipFill>
                    <a:blip r:embed="rId13">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6FCBC358" w14:textId="77777777" w:rsidR="00706BDD" w:rsidRDefault="00706BDD" w:rsidP="00706BDD">
      <w:pPr>
        <w:pStyle w:val="Contenu"/>
      </w:pPr>
    </w:p>
    <w:p w14:paraId="37D08406" w14:textId="77777777" w:rsidR="00550F54" w:rsidRDefault="00550F54" w:rsidP="00706BDD">
      <w:pPr>
        <w:pStyle w:val="Contenu"/>
      </w:pPr>
    </w:p>
    <w:p w14:paraId="3A338FEE" w14:textId="77777777" w:rsidR="00550F54" w:rsidRDefault="00550F54" w:rsidP="00706BDD">
      <w:pPr>
        <w:pStyle w:val="Contenu"/>
      </w:pPr>
    </w:p>
    <w:p w14:paraId="1FBE206B" w14:textId="77777777" w:rsidR="00550F54" w:rsidRDefault="00550F54" w:rsidP="00706BDD">
      <w:pPr>
        <w:pStyle w:val="Contenu"/>
      </w:pPr>
    </w:p>
    <w:p w14:paraId="2492E482" w14:textId="67255F19" w:rsidR="00706BDD" w:rsidRPr="00706BDD" w:rsidRDefault="00706BDD" w:rsidP="00706BDD">
      <w:pPr>
        <w:pStyle w:val="Contenu"/>
      </w:pPr>
      <w:r w:rsidRPr="00706BDD">
        <w:t xml:space="preserve">Vous pouvez dès à présent voir la configuration de votre machine virtuelle. </w:t>
      </w:r>
    </w:p>
    <w:p w14:paraId="391CC119" w14:textId="06633661" w:rsidR="00706BDD" w:rsidRPr="00706BDD" w:rsidRDefault="00706BDD" w:rsidP="00706BDD">
      <w:pPr>
        <w:pStyle w:val="Contenu"/>
      </w:pPr>
      <w:r w:rsidRPr="00706BDD">
        <w:rPr>
          <w:noProof/>
        </w:rPr>
        <w:lastRenderedPageBreak/>
        <w:drawing>
          <wp:inline distT="0" distB="0" distL="0" distR="0" wp14:anchorId="2729E2BC" wp14:editId="0697FEE0">
            <wp:extent cx="6371590" cy="3395980"/>
            <wp:effectExtent l="0" t="0" r="0" b="0"/>
            <wp:docPr id="39966794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7946" name="Image 399667946"/>
                    <pic:cNvPicPr/>
                  </pic:nvPicPr>
                  <pic:blipFill>
                    <a:blip r:embed="rId14">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r w:rsidRPr="00706BDD">
        <w:t xml:space="preserve"> </w:t>
      </w:r>
    </w:p>
    <w:p w14:paraId="3DD9CB6A" w14:textId="77777777" w:rsidR="00706BDD" w:rsidRDefault="00706BDD" w:rsidP="002045D4">
      <w:pPr>
        <w:pStyle w:val="Contenu"/>
        <w:rPr>
          <w:b/>
        </w:rPr>
      </w:pPr>
    </w:p>
    <w:p w14:paraId="664A869C" w14:textId="77777777" w:rsidR="00550F54" w:rsidRDefault="00550F54" w:rsidP="002045D4">
      <w:pPr>
        <w:pStyle w:val="Contenu"/>
        <w:rPr>
          <w:b/>
        </w:rPr>
      </w:pPr>
    </w:p>
    <w:p w14:paraId="28F78883" w14:textId="77777777" w:rsidR="00550F54" w:rsidRDefault="00550F54" w:rsidP="002045D4">
      <w:pPr>
        <w:pStyle w:val="Contenu"/>
        <w:rPr>
          <w:b/>
        </w:rPr>
      </w:pPr>
    </w:p>
    <w:p w14:paraId="268C8B90" w14:textId="77777777" w:rsidR="00550F54" w:rsidRDefault="00550F54" w:rsidP="002045D4">
      <w:pPr>
        <w:pStyle w:val="Contenu"/>
        <w:rPr>
          <w:b/>
        </w:rPr>
      </w:pPr>
    </w:p>
    <w:p w14:paraId="4AFB4FB7" w14:textId="77777777" w:rsidR="00550F54" w:rsidRDefault="00550F54" w:rsidP="002045D4">
      <w:pPr>
        <w:pStyle w:val="Contenu"/>
        <w:rPr>
          <w:b/>
        </w:rPr>
      </w:pPr>
    </w:p>
    <w:p w14:paraId="4E497EDF" w14:textId="77777777" w:rsidR="00550F54" w:rsidRDefault="00550F54" w:rsidP="002045D4">
      <w:pPr>
        <w:pStyle w:val="Contenu"/>
        <w:rPr>
          <w:b/>
        </w:rPr>
      </w:pPr>
    </w:p>
    <w:p w14:paraId="16FBC5C8" w14:textId="77777777" w:rsidR="00550F54" w:rsidRDefault="00550F54" w:rsidP="002045D4">
      <w:pPr>
        <w:pStyle w:val="Contenu"/>
        <w:rPr>
          <w:b/>
        </w:rPr>
      </w:pPr>
    </w:p>
    <w:p w14:paraId="37138932" w14:textId="77777777" w:rsidR="00550F54" w:rsidRDefault="00550F54" w:rsidP="002045D4">
      <w:pPr>
        <w:pStyle w:val="Contenu"/>
        <w:rPr>
          <w:b/>
        </w:rPr>
      </w:pPr>
    </w:p>
    <w:p w14:paraId="56F9CCAC" w14:textId="77777777" w:rsidR="00550F54" w:rsidRDefault="00550F54" w:rsidP="002045D4">
      <w:pPr>
        <w:pStyle w:val="Contenu"/>
        <w:rPr>
          <w:b/>
        </w:rPr>
      </w:pPr>
    </w:p>
    <w:p w14:paraId="2164625F" w14:textId="77777777" w:rsidR="00550F54" w:rsidRDefault="00550F54" w:rsidP="002045D4">
      <w:pPr>
        <w:pStyle w:val="Contenu"/>
        <w:rPr>
          <w:b/>
        </w:rPr>
      </w:pPr>
    </w:p>
    <w:p w14:paraId="6AC50559" w14:textId="77777777" w:rsidR="00550F54" w:rsidRDefault="00550F54" w:rsidP="002045D4">
      <w:pPr>
        <w:pStyle w:val="Contenu"/>
        <w:rPr>
          <w:b/>
        </w:rPr>
      </w:pPr>
    </w:p>
    <w:p w14:paraId="5FA2127B" w14:textId="77777777" w:rsidR="00550F54" w:rsidRDefault="00550F54" w:rsidP="002045D4">
      <w:pPr>
        <w:pStyle w:val="Contenu"/>
        <w:rPr>
          <w:b/>
        </w:rPr>
      </w:pPr>
    </w:p>
    <w:p w14:paraId="4A279D44" w14:textId="77777777" w:rsidR="00550F54" w:rsidRDefault="00550F54" w:rsidP="002045D4">
      <w:pPr>
        <w:pStyle w:val="Contenu"/>
        <w:rPr>
          <w:b/>
        </w:rPr>
      </w:pPr>
    </w:p>
    <w:p w14:paraId="7C32C84F" w14:textId="77777777" w:rsidR="00550F54" w:rsidRDefault="00550F54" w:rsidP="002045D4">
      <w:pPr>
        <w:pStyle w:val="Contenu"/>
        <w:rPr>
          <w:b/>
        </w:rPr>
      </w:pPr>
    </w:p>
    <w:p w14:paraId="58E85F0C" w14:textId="77777777" w:rsidR="00550F54" w:rsidRDefault="00550F54" w:rsidP="002045D4">
      <w:pPr>
        <w:pStyle w:val="Contenu"/>
        <w:rPr>
          <w:b/>
        </w:rPr>
      </w:pPr>
    </w:p>
    <w:p w14:paraId="5CC2571E" w14:textId="77777777" w:rsidR="00550F54" w:rsidRDefault="00550F54" w:rsidP="002045D4">
      <w:pPr>
        <w:pStyle w:val="Contenu"/>
        <w:rPr>
          <w:b/>
        </w:rPr>
      </w:pPr>
    </w:p>
    <w:p w14:paraId="3B714A2B" w14:textId="77777777" w:rsidR="00550F54" w:rsidRDefault="00550F54" w:rsidP="002045D4">
      <w:pPr>
        <w:pStyle w:val="Contenu"/>
        <w:rPr>
          <w:b/>
        </w:rPr>
      </w:pPr>
    </w:p>
    <w:p w14:paraId="53F7781E" w14:textId="77777777" w:rsidR="00550F54" w:rsidRDefault="00550F54" w:rsidP="002045D4">
      <w:pPr>
        <w:pStyle w:val="Contenu"/>
        <w:rPr>
          <w:b/>
        </w:rPr>
      </w:pPr>
    </w:p>
    <w:p w14:paraId="600C1668" w14:textId="77777777" w:rsidR="00706BDD" w:rsidRPr="00926D54" w:rsidRDefault="00706BDD" w:rsidP="00706BDD">
      <w:pPr>
        <w:pStyle w:val="Titre1"/>
      </w:pPr>
      <w:bookmarkStart w:id="4" w:name="_Toc186379743"/>
      <w:r w:rsidRPr="00926D54">
        <w:t>Installation de Debian sur sa machine virtuelle</w:t>
      </w:r>
      <w:bookmarkEnd w:id="4"/>
    </w:p>
    <w:p w14:paraId="08AFDFE9" w14:textId="6B771316" w:rsidR="00706BDD" w:rsidRDefault="00706BDD" w:rsidP="00550F54">
      <w:pPr>
        <w:pStyle w:val="Contenu"/>
      </w:pPr>
      <w:r w:rsidRPr="00706BDD">
        <w:t xml:space="preserve">Lorsque la création du disque dur est terminée, le nouvel ordinateur virtuel s'affiche dans la fenêtre Oracle VM VirtualBox Manager (Oracle VM VirtualBox – Gestionnaire de </w:t>
      </w:r>
      <w:r w:rsidRPr="00706BDD">
        <w:lastRenderedPageBreak/>
        <w:t>machines). Sélectionnez Debian et cliquez sur Start dans le menu supérieur.</w:t>
      </w:r>
      <w:r>
        <w:t xml:space="preserve"> Ensuite cliquer sur ‘Graphical Install’.</w:t>
      </w:r>
    </w:p>
    <w:p w14:paraId="5242B188" w14:textId="4A5023E4" w:rsidR="00706BDD" w:rsidRDefault="00706BDD" w:rsidP="00550F54">
      <w:pPr>
        <w:pStyle w:val="Contenu"/>
      </w:pPr>
      <w:r>
        <w:rPr>
          <w:noProof/>
        </w:rPr>
        <w:drawing>
          <wp:inline distT="0" distB="0" distL="0" distR="0" wp14:anchorId="7F7DB6A5" wp14:editId="633A6039">
            <wp:extent cx="6371590" cy="3395980"/>
            <wp:effectExtent l="0" t="0" r="0" b="0"/>
            <wp:docPr id="29914328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43286" name="Image 299143286"/>
                    <pic:cNvPicPr/>
                  </pic:nvPicPr>
                  <pic:blipFill>
                    <a:blip r:embed="rId15">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0769DBE3" w14:textId="77777777" w:rsidR="00706BDD" w:rsidRDefault="00706BDD" w:rsidP="00550F54">
      <w:pPr>
        <w:pStyle w:val="Contenu"/>
      </w:pPr>
    </w:p>
    <w:p w14:paraId="742BBBDC" w14:textId="31F3EEA3" w:rsidR="0077651A" w:rsidRDefault="0077651A" w:rsidP="00550F54">
      <w:pPr>
        <w:pStyle w:val="Contenu"/>
      </w:pPr>
      <w:r>
        <w:t>Vous pouvez dès à présent sélectionner la langue du système.</w:t>
      </w:r>
    </w:p>
    <w:p w14:paraId="623CE9CC" w14:textId="60D2DC5B" w:rsidR="0077651A" w:rsidRDefault="0077651A" w:rsidP="00550F54">
      <w:pPr>
        <w:pStyle w:val="Contenu"/>
      </w:pPr>
      <w:r>
        <w:rPr>
          <w:noProof/>
        </w:rPr>
        <w:drawing>
          <wp:inline distT="0" distB="0" distL="0" distR="0" wp14:anchorId="145C7A6F" wp14:editId="2F42478A">
            <wp:extent cx="6371590" cy="3395980"/>
            <wp:effectExtent l="0" t="0" r="0" b="0"/>
            <wp:docPr id="42763994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39947" name="Image 427639947"/>
                    <pic:cNvPicPr/>
                  </pic:nvPicPr>
                  <pic:blipFill>
                    <a:blip r:embed="rId16">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73BF220A" w14:textId="77777777" w:rsidR="0077651A" w:rsidRDefault="0077651A" w:rsidP="00550F54">
      <w:pPr>
        <w:pStyle w:val="Contenu"/>
      </w:pPr>
    </w:p>
    <w:p w14:paraId="6F37D25A" w14:textId="0C5D298F" w:rsidR="0077651A" w:rsidRDefault="0077651A" w:rsidP="00550F54">
      <w:pPr>
        <w:pStyle w:val="Contenu"/>
      </w:pPr>
      <w:r>
        <w:t xml:space="preserve">Ensuite vous pouvez choisir votre situation géographique. </w:t>
      </w:r>
    </w:p>
    <w:p w14:paraId="1ADBF4E2" w14:textId="6E415435" w:rsidR="0077651A" w:rsidRDefault="0077651A" w:rsidP="00550F54">
      <w:pPr>
        <w:pStyle w:val="Contenu"/>
      </w:pPr>
      <w:r>
        <w:rPr>
          <w:noProof/>
        </w:rPr>
        <w:lastRenderedPageBreak/>
        <w:drawing>
          <wp:inline distT="0" distB="0" distL="0" distR="0" wp14:anchorId="5B4858AF" wp14:editId="51C29D75">
            <wp:extent cx="6371590" cy="3395980"/>
            <wp:effectExtent l="0" t="0" r="0" b="0"/>
            <wp:docPr id="59393089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30893" name="Image 593930893"/>
                    <pic:cNvPicPr/>
                  </pic:nvPicPr>
                  <pic:blipFill>
                    <a:blip r:embed="rId17">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7B6F96B5" w14:textId="77777777" w:rsidR="0077651A" w:rsidRDefault="0077651A" w:rsidP="00550F54">
      <w:pPr>
        <w:pStyle w:val="Contenu"/>
      </w:pPr>
    </w:p>
    <w:p w14:paraId="21834B4E" w14:textId="107FDC7B" w:rsidR="0077651A" w:rsidRDefault="0077651A" w:rsidP="00550F54">
      <w:pPr>
        <w:pStyle w:val="Contenu"/>
      </w:pPr>
      <w:r>
        <w:t xml:space="preserve">Maintenant il faudra choisir la disposition du son clavier. </w:t>
      </w:r>
    </w:p>
    <w:p w14:paraId="12FBC409" w14:textId="07D737CA" w:rsidR="0077651A" w:rsidRDefault="0077651A" w:rsidP="00550F54">
      <w:pPr>
        <w:pStyle w:val="Contenu"/>
      </w:pPr>
      <w:r>
        <w:rPr>
          <w:noProof/>
        </w:rPr>
        <w:drawing>
          <wp:inline distT="0" distB="0" distL="0" distR="0" wp14:anchorId="6683E386" wp14:editId="6C9C92C4">
            <wp:extent cx="6371590" cy="3395980"/>
            <wp:effectExtent l="0" t="0" r="0" b="0"/>
            <wp:docPr id="21381009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00916" name="Image 2138100916"/>
                    <pic:cNvPicPr/>
                  </pic:nvPicPr>
                  <pic:blipFill>
                    <a:blip r:embed="rId18">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0F53B81E" w14:textId="77777777" w:rsidR="0077651A" w:rsidRDefault="0077651A" w:rsidP="00550F54">
      <w:pPr>
        <w:pStyle w:val="Contenu"/>
      </w:pPr>
    </w:p>
    <w:p w14:paraId="426C9338" w14:textId="77777777" w:rsidR="00550F54" w:rsidRDefault="00550F54" w:rsidP="00550F54">
      <w:pPr>
        <w:pStyle w:val="Contenu"/>
      </w:pPr>
    </w:p>
    <w:p w14:paraId="142AC03E" w14:textId="77777777" w:rsidR="00550F54" w:rsidRDefault="00550F54" w:rsidP="00550F54">
      <w:pPr>
        <w:pStyle w:val="Contenu"/>
      </w:pPr>
    </w:p>
    <w:p w14:paraId="5D116085" w14:textId="77777777" w:rsidR="00550F54" w:rsidRDefault="00550F54" w:rsidP="00550F54">
      <w:pPr>
        <w:pStyle w:val="Contenu"/>
      </w:pPr>
    </w:p>
    <w:p w14:paraId="5E8E05E5" w14:textId="77777777" w:rsidR="00550F54" w:rsidRDefault="00550F54" w:rsidP="00550F54">
      <w:pPr>
        <w:pStyle w:val="Contenu"/>
      </w:pPr>
    </w:p>
    <w:p w14:paraId="4EF08321" w14:textId="77777777" w:rsidR="00550F54" w:rsidRDefault="00550F54" w:rsidP="00550F54">
      <w:pPr>
        <w:pStyle w:val="Contenu"/>
      </w:pPr>
    </w:p>
    <w:p w14:paraId="1CD87C5E" w14:textId="098503D4" w:rsidR="0077651A" w:rsidRDefault="0077651A" w:rsidP="00550F54">
      <w:pPr>
        <w:pStyle w:val="Contenu"/>
      </w:pPr>
      <w:r>
        <w:t>A présent votre machine va finaliser la configuration basic de votre système.</w:t>
      </w:r>
    </w:p>
    <w:p w14:paraId="0DDE8171" w14:textId="542E9315" w:rsidR="0077651A" w:rsidRDefault="0077651A" w:rsidP="00550F54">
      <w:pPr>
        <w:pStyle w:val="Contenu"/>
      </w:pPr>
      <w:r>
        <w:rPr>
          <w:noProof/>
        </w:rPr>
        <w:lastRenderedPageBreak/>
        <w:drawing>
          <wp:inline distT="0" distB="0" distL="0" distR="0" wp14:anchorId="19CD76E1" wp14:editId="366E985A">
            <wp:extent cx="6371590" cy="3395980"/>
            <wp:effectExtent l="0" t="0" r="0" b="0"/>
            <wp:docPr id="17681531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5313" name="Image 176815313"/>
                    <pic:cNvPicPr/>
                  </pic:nvPicPr>
                  <pic:blipFill>
                    <a:blip r:embed="rId19">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24CF2E9C" w14:textId="77777777" w:rsidR="0077651A" w:rsidRDefault="0077651A" w:rsidP="00550F54">
      <w:pPr>
        <w:pStyle w:val="Contenu"/>
      </w:pPr>
    </w:p>
    <w:p w14:paraId="04D18B6A" w14:textId="0CF16BF8" w:rsidR="0077651A" w:rsidRDefault="0077651A" w:rsidP="00550F54">
      <w:pPr>
        <w:pStyle w:val="Contenu"/>
      </w:pPr>
      <w:r>
        <w:t>Vous devez renommer votre machine virtuelle. Dans notre cas ce sera ‘Debian’.</w:t>
      </w:r>
    </w:p>
    <w:p w14:paraId="1F578AAB" w14:textId="5CF089E1" w:rsidR="0077651A" w:rsidRDefault="0077651A" w:rsidP="00550F54">
      <w:pPr>
        <w:pStyle w:val="Contenu"/>
      </w:pPr>
      <w:r>
        <w:rPr>
          <w:noProof/>
        </w:rPr>
        <w:drawing>
          <wp:inline distT="0" distB="0" distL="0" distR="0" wp14:anchorId="12E6662A" wp14:editId="224DB6AB">
            <wp:extent cx="6371590" cy="3395980"/>
            <wp:effectExtent l="0" t="0" r="0" b="0"/>
            <wp:docPr id="29991430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14306" name="Image 299914306"/>
                    <pic:cNvPicPr/>
                  </pic:nvPicPr>
                  <pic:blipFill>
                    <a:blip r:embed="rId20">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43DD288F" w14:textId="77777777" w:rsidR="0077651A" w:rsidRDefault="0077651A" w:rsidP="00550F54">
      <w:pPr>
        <w:pStyle w:val="Contenu"/>
      </w:pPr>
    </w:p>
    <w:p w14:paraId="5C44FCD8" w14:textId="77777777" w:rsidR="00550F54" w:rsidRDefault="00550F54" w:rsidP="00550F54">
      <w:pPr>
        <w:pStyle w:val="Contenu"/>
      </w:pPr>
    </w:p>
    <w:p w14:paraId="158A56AF" w14:textId="77777777" w:rsidR="00550F54" w:rsidRDefault="00550F54" w:rsidP="00550F54">
      <w:pPr>
        <w:pStyle w:val="Contenu"/>
      </w:pPr>
    </w:p>
    <w:p w14:paraId="75FD9210" w14:textId="77777777" w:rsidR="00550F54" w:rsidRDefault="00550F54" w:rsidP="00550F54">
      <w:pPr>
        <w:pStyle w:val="Contenu"/>
      </w:pPr>
    </w:p>
    <w:p w14:paraId="0ABAE752" w14:textId="77777777" w:rsidR="00550F54" w:rsidRDefault="00550F54" w:rsidP="00550F54">
      <w:pPr>
        <w:pStyle w:val="Contenu"/>
      </w:pPr>
    </w:p>
    <w:p w14:paraId="7649738D" w14:textId="5C0D7128" w:rsidR="0077651A" w:rsidRDefault="0077651A" w:rsidP="00550F54">
      <w:pPr>
        <w:pStyle w:val="Contenu"/>
      </w:pPr>
      <w:r>
        <w:t>Pour la partie domaine, nous allons le laisser vide car nous n’avons pas de domaine personnel à utiliser.</w:t>
      </w:r>
    </w:p>
    <w:p w14:paraId="79537B66" w14:textId="1DC80FE1" w:rsidR="0077651A" w:rsidRDefault="0077651A" w:rsidP="00550F54">
      <w:pPr>
        <w:pStyle w:val="Contenu"/>
      </w:pPr>
      <w:r>
        <w:rPr>
          <w:noProof/>
        </w:rPr>
        <w:lastRenderedPageBreak/>
        <w:drawing>
          <wp:inline distT="0" distB="0" distL="0" distR="0" wp14:anchorId="1F15DF1E" wp14:editId="6A1E4D1B">
            <wp:extent cx="6371590" cy="3395980"/>
            <wp:effectExtent l="0" t="0" r="0" b="0"/>
            <wp:docPr id="74620302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03020" name="Image 746203020"/>
                    <pic:cNvPicPr/>
                  </pic:nvPicPr>
                  <pic:blipFill>
                    <a:blip r:embed="rId21">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18F834CD" w14:textId="77777777" w:rsidR="0077651A" w:rsidRDefault="0077651A" w:rsidP="00550F54">
      <w:pPr>
        <w:pStyle w:val="Contenu"/>
      </w:pPr>
    </w:p>
    <w:p w14:paraId="158A7BFF" w14:textId="5C8B8C21" w:rsidR="0077651A" w:rsidRDefault="0077651A" w:rsidP="00550F54">
      <w:pPr>
        <w:pStyle w:val="Contenu"/>
      </w:pPr>
      <w:r>
        <w:t xml:space="preserve">Maintenant nous allons définir un mot de passe pour notre super utilisateur (le compte administrateur du système). </w:t>
      </w:r>
    </w:p>
    <w:p w14:paraId="3D6F4B1D" w14:textId="578D584F" w:rsidR="0077651A" w:rsidRDefault="0077651A" w:rsidP="00550F54">
      <w:pPr>
        <w:pStyle w:val="Contenu"/>
      </w:pPr>
      <w:r>
        <w:rPr>
          <w:noProof/>
        </w:rPr>
        <w:drawing>
          <wp:inline distT="0" distB="0" distL="0" distR="0" wp14:anchorId="6481A4A4" wp14:editId="4E9F0BC0">
            <wp:extent cx="6371590" cy="3395980"/>
            <wp:effectExtent l="0" t="0" r="0" b="0"/>
            <wp:docPr id="126929227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92273" name="Image 1269292273"/>
                    <pic:cNvPicPr/>
                  </pic:nvPicPr>
                  <pic:blipFill>
                    <a:blip r:embed="rId22">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0430BDA2" w14:textId="77777777" w:rsidR="0077651A" w:rsidRDefault="0077651A" w:rsidP="00550F54">
      <w:pPr>
        <w:pStyle w:val="Contenu"/>
      </w:pPr>
    </w:p>
    <w:p w14:paraId="6DF1889E" w14:textId="77777777" w:rsidR="00550F54" w:rsidRDefault="00550F54" w:rsidP="00550F54">
      <w:pPr>
        <w:pStyle w:val="Contenu"/>
      </w:pPr>
    </w:p>
    <w:p w14:paraId="04E8AA01" w14:textId="77777777" w:rsidR="00550F54" w:rsidRDefault="00550F54" w:rsidP="00550F54">
      <w:pPr>
        <w:pStyle w:val="Contenu"/>
      </w:pPr>
    </w:p>
    <w:p w14:paraId="3B6676BA" w14:textId="74BD7FAD" w:rsidR="0077651A" w:rsidRDefault="0077651A" w:rsidP="00550F54">
      <w:pPr>
        <w:pStyle w:val="Contenu"/>
      </w:pPr>
      <w:r>
        <w:t xml:space="preserve">Ensuite, vous allez </w:t>
      </w:r>
      <w:r w:rsidR="00550F54">
        <w:t>créer</w:t>
      </w:r>
      <w:r>
        <w:t xml:space="preserve"> un compte utilisateur pour votre machine virtuelle</w:t>
      </w:r>
      <w:r w:rsidR="0064130A">
        <w:t xml:space="preserve"> avec un nom d’utilisateur et un mot de passe pour cet utilisateur</w:t>
      </w:r>
      <w:r>
        <w:t xml:space="preserve">. </w:t>
      </w:r>
    </w:p>
    <w:p w14:paraId="3D21DA10" w14:textId="56A9C42D" w:rsidR="0077651A" w:rsidRDefault="0077651A" w:rsidP="00550F54">
      <w:pPr>
        <w:pStyle w:val="Contenu"/>
      </w:pPr>
      <w:r>
        <w:rPr>
          <w:noProof/>
        </w:rPr>
        <w:lastRenderedPageBreak/>
        <w:drawing>
          <wp:inline distT="0" distB="0" distL="0" distR="0" wp14:anchorId="49D7CD03" wp14:editId="0EC12AC5">
            <wp:extent cx="6371590" cy="3395980"/>
            <wp:effectExtent l="0" t="0" r="0" b="0"/>
            <wp:docPr id="1543078724"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78724" name="Image 1543078724"/>
                    <pic:cNvPicPr/>
                  </pic:nvPicPr>
                  <pic:blipFill>
                    <a:blip r:embed="rId23">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7911ED2D" w14:textId="68B427DA" w:rsidR="0064130A" w:rsidRDefault="0064130A" w:rsidP="00550F54">
      <w:pPr>
        <w:pStyle w:val="Contenu"/>
      </w:pPr>
    </w:p>
    <w:p w14:paraId="2B8474DF" w14:textId="56C626C0" w:rsidR="0064130A" w:rsidRDefault="0064130A" w:rsidP="00550F54">
      <w:pPr>
        <w:pStyle w:val="Contenu"/>
        <w:rPr>
          <w:noProof/>
        </w:rPr>
      </w:pPr>
      <w:r>
        <w:rPr>
          <w:noProof/>
        </w:rPr>
        <w:drawing>
          <wp:inline distT="0" distB="0" distL="0" distR="0" wp14:anchorId="0AC972B0" wp14:editId="3174A56A">
            <wp:extent cx="6371590" cy="3395980"/>
            <wp:effectExtent l="0" t="0" r="0" b="0"/>
            <wp:docPr id="188818362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3623" name="Image 1888183623"/>
                    <pic:cNvPicPr/>
                  </pic:nvPicPr>
                  <pic:blipFill>
                    <a:blip r:embed="rId24">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13ACFF73" w14:textId="561C9007" w:rsidR="0064130A" w:rsidRDefault="0064130A" w:rsidP="00550F54">
      <w:pPr>
        <w:pStyle w:val="Contenu"/>
      </w:pPr>
    </w:p>
    <w:p w14:paraId="2630AF6D" w14:textId="43C2C68A" w:rsidR="0064130A" w:rsidRDefault="0064130A" w:rsidP="00550F54">
      <w:pPr>
        <w:pStyle w:val="Contenu"/>
      </w:pPr>
      <w:r>
        <w:rPr>
          <w:noProof/>
        </w:rPr>
        <w:lastRenderedPageBreak/>
        <w:drawing>
          <wp:inline distT="0" distB="0" distL="0" distR="0" wp14:anchorId="2247693C" wp14:editId="0D4ACEFF">
            <wp:extent cx="6371590" cy="3395980"/>
            <wp:effectExtent l="0" t="0" r="0" b="0"/>
            <wp:docPr id="1437399895"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99895" name="Image 1437399895"/>
                    <pic:cNvPicPr/>
                  </pic:nvPicPr>
                  <pic:blipFill>
                    <a:blip r:embed="rId25">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687C9A6D" w14:textId="77777777" w:rsidR="0064130A" w:rsidRDefault="0064130A" w:rsidP="00550F54">
      <w:pPr>
        <w:pStyle w:val="Contenu"/>
      </w:pPr>
    </w:p>
    <w:p w14:paraId="3C4BDCE8" w14:textId="14B05669" w:rsidR="0064130A" w:rsidRDefault="0064130A" w:rsidP="00550F54">
      <w:pPr>
        <w:pStyle w:val="Contenu"/>
      </w:pPr>
      <w:r>
        <w:t>Nous n’allons pas partitionner le disque en plusieurs partition. Nous allons choisir l’option ‘Assisté – utiliser un disque entier’.</w:t>
      </w:r>
    </w:p>
    <w:p w14:paraId="463A8F0B" w14:textId="28061FD6" w:rsidR="0064130A" w:rsidRDefault="0064130A" w:rsidP="00550F54">
      <w:pPr>
        <w:pStyle w:val="Contenu"/>
      </w:pPr>
      <w:r>
        <w:rPr>
          <w:noProof/>
        </w:rPr>
        <w:drawing>
          <wp:inline distT="0" distB="0" distL="0" distR="0" wp14:anchorId="0E00236C" wp14:editId="35F6DE4D">
            <wp:extent cx="6371590" cy="3395980"/>
            <wp:effectExtent l="0" t="0" r="0" b="0"/>
            <wp:docPr id="85242745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27456" name="Image 852427456"/>
                    <pic:cNvPicPr/>
                  </pic:nvPicPr>
                  <pic:blipFill>
                    <a:blip r:embed="rId26">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50806FC2" w14:textId="77777777" w:rsidR="0064130A" w:rsidRDefault="0064130A" w:rsidP="00550F54">
      <w:pPr>
        <w:pStyle w:val="Contenu"/>
      </w:pPr>
    </w:p>
    <w:p w14:paraId="0DBE4807" w14:textId="53D3B35A" w:rsidR="0064130A" w:rsidRDefault="0064130A" w:rsidP="00550F54">
      <w:pPr>
        <w:pStyle w:val="Contenu"/>
        <w:rPr>
          <w:noProof/>
        </w:rPr>
      </w:pPr>
      <w:r w:rsidRPr="0064130A">
        <w:t>Choisissez tout dans une seule partition en suite terminer le partitionnement et appliquer les changements</w:t>
      </w:r>
      <w:r>
        <w:t>.</w:t>
      </w:r>
      <w:r w:rsidRPr="0064130A">
        <w:rPr>
          <w:noProof/>
        </w:rPr>
        <w:t xml:space="preserve"> </w:t>
      </w:r>
      <w:r>
        <w:rPr>
          <w:noProof/>
        </w:rPr>
        <w:lastRenderedPageBreak/>
        <w:drawing>
          <wp:inline distT="0" distB="0" distL="0" distR="0" wp14:anchorId="468739BD" wp14:editId="3828758B">
            <wp:extent cx="6371590" cy="3395980"/>
            <wp:effectExtent l="0" t="0" r="0" b="0"/>
            <wp:docPr id="158040456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04562" name="Image 1580404562"/>
                    <pic:cNvPicPr/>
                  </pic:nvPicPr>
                  <pic:blipFill>
                    <a:blip r:embed="rId27">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r>
        <w:rPr>
          <w:noProof/>
        </w:rPr>
        <w:drawing>
          <wp:inline distT="0" distB="0" distL="0" distR="0" wp14:anchorId="2C3B4CB8" wp14:editId="3612CAC8">
            <wp:extent cx="6371590" cy="3395980"/>
            <wp:effectExtent l="0" t="0" r="0" b="0"/>
            <wp:docPr id="24542348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23488" name="Image 245423488"/>
                    <pic:cNvPicPr/>
                  </pic:nvPicPr>
                  <pic:blipFill>
                    <a:blip r:embed="rId28">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r>
        <w:rPr>
          <w:noProof/>
        </w:rPr>
        <w:lastRenderedPageBreak/>
        <w:drawing>
          <wp:inline distT="0" distB="0" distL="0" distR="0" wp14:anchorId="798015F3" wp14:editId="4D6A5211">
            <wp:extent cx="6371590" cy="3395980"/>
            <wp:effectExtent l="0" t="0" r="0" b="0"/>
            <wp:docPr id="910270181"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0181" name="Image 910270181"/>
                    <pic:cNvPicPr/>
                  </pic:nvPicPr>
                  <pic:blipFill>
                    <a:blip r:embed="rId29">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5DDFC2B3" w14:textId="77777777" w:rsidR="0064130A" w:rsidRDefault="0064130A" w:rsidP="00550F54">
      <w:pPr>
        <w:pStyle w:val="Contenu"/>
      </w:pPr>
    </w:p>
    <w:p w14:paraId="5DABAA18" w14:textId="3D31157A" w:rsidR="0064130A" w:rsidRDefault="0064130A" w:rsidP="00550F54">
      <w:pPr>
        <w:pStyle w:val="Contenu"/>
      </w:pPr>
      <w:r>
        <w:rPr>
          <w:noProof/>
        </w:rPr>
        <w:drawing>
          <wp:inline distT="0" distB="0" distL="0" distR="0" wp14:anchorId="1F11BD3E" wp14:editId="143C5363">
            <wp:extent cx="6371590" cy="3395980"/>
            <wp:effectExtent l="0" t="0" r="0" b="0"/>
            <wp:docPr id="1970043506"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43506" name="Image 1970043506"/>
                    <pic:cNvPicPr/>
                  </pic:nvPicPr>
                  <pic:blipFill>
                    <a:blip r:embed="rId30">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636F185A" w14:textId="77777777" w:rsidR="0064130A" w:rsidRDefault="0064130A" w:rsidP="00550F54">
      <w:pPr>
        <w:pStyle w:val="Contenu"/>
      </w:pPr>
    </w:p>
    <w:p w14:paraId="4CF2CC60" w14:textId="77777777" w:rsidR="00550F54" w:rsidRDefault="00550F54" w:rsidP="00550F54">
      <w:pPr>
        <w:pStyle w:val="Contenu"/>
      </w:pPr>
    </w:p>
    <w:p w14:paraId="613E331A" w14:textId="77777777" w:rsidR="00550F54" w:rsidRDefault="00550F54" w:rsidP="00550F54">
      <w:pPr>
        <w:pStyle w:val="Contenu"/>
      </w:pPr>
    </w:p>
    <w:p w14:paraId="440ED620" w14:textId="77777777" w:rsidR="00550F54" w:rsidRDefault="00550F54" w:rsidP="00550F54">
      <w:pPr>
        <w:pStyle w:val="Contenu"/>
      </w:pPr>
    </w:p>
    <w:p w14:paraId="1B424E12" w14:textId="77777777" w:rsidR="00550F54" w:rsidRDefault="00550F54" w:rsidP="00550F54">
      <w:pPr>
        <w:pStyle w:val="Contenu"/>
      </w:pPr>
    </w:p>
    <w:p w14:paraId="47D2FB94" w14:textId="77777777" w:rsidR="00550F54" w:rsidRDefault="00550F54" w:rsidP="00550F54">
      <w:pPr>
        <w:pStyle w:val="Contenu"/>
      </w:pPr>
    </w:p>
    <w:p w14:paraId="177BC2DF" w14:textId="77777777" w:rsidR="00550F54" w:rsidRDefault="00550F54" w:rsidP="00550F54">
      <w:pPr>
        <w:pStyle w:val="Contenu"/>
      </w:pPr>
    </w:p>
    <w:p w14:paraId="602F9FC7" w14:textId="77777777" w:rsidR="00550F54" w:rsidRDefault="00550F54" w:rsidP="00550F54">
      <w:pPr>
        <w:pStyle w:val="Contenu"/>
      </w:pPr>
    </w:p>
    <w:p w14:paraId="5D4879D8" w14:textId="01EF9B90" w:rsidR="0064130A" w:rsidRDefault="004A7CC7" w:rsidP="00550F54">
      <w:pPr>
        <w:pStyle w:val="Contenu"/>
      </w:pPr>
      <w:r>
        <w:lastRenderedPageBreak/>
        <w:t xml:space="preserve">Le système commencera à faire l’installation du système de base. </w:t>
      </w:r>
    </w:p>
    <w:p w14:paraId="1DE2E6F4" w14:textId="635C5F8A" w:rsidR="004A7CC7" w:rsidRDefault="004A7CC7" w:rsidP="00550F54">
      <w:pPr>
        <w:pStyle w:val="Contenu"/>
      </w:pPr>
      <w:r>
        <w:rPr>
          <w:noProof/>
        </w:rPr>
        <w:drawing>
          <wp:inline distT="0" distB="0" distL="0" distR="0" wp14:anchorId="69CA1F93" wp14:editId="01E7223A">
            <wp:extent cx="6371590" cy="3395980"/>
            <wp:effectExtent l="0" t="0" r="0" b="0"/>
            <wp:docPr id="2093602320"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02320" name="Image 2093602320"/>
                    <pic:cNvPicPr/>
                  </pic:nvPicPr>
                  <pic:blipFill>
                    <a:blip r:embed="rId31">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218ED8CD" w14:textId="77777777" w:rsidR="004A7CC7" w:rsidRDefault="004A7CC7" w:rsidP="00550F54">
      <w:pPr>
        <w:pStyle w:val="Contenu"/>
      </w:pPr>
    </w:p>
    <w:p w14:paraId="63AF24FB" w14:textId="788C78E0" w:rsidR="004A7CC7" w:rsidRDefault="004A7CC7" w:rsidP="00550F54">
      <w:pPr>
        <w:pStyle w:val="Contenu"/>
      </w:pPr>
      <w:r>
        <w:t>Il nous proposera de faire une analyse d’autre</w:t>
      </w:r>
      <w:r w:rsidR="003B45EC">
        <w:t>s supports d’installation. Faut cliquer sur ‘Non’ et continuer.</w:t>
      </w:r>
    </w:p>
    <w:p w14:paraId="772878FB" w14:textId="4841FB68" w:rsidR="003B45EC" w:rsidRDefault="003B45EC" w:rsidP="00550F54">
      <w:pPr>
        <w:pStyle w:val="Contenu"/>
      </w:pPr>
      <w:r>
        <w:rPr>
          <w:noProof/>
        </w:rPr>
        <w:drawing>
          <wp:inline distT="0" distB="0" distL="0" distR="0" wp14:anchorId="2656940F" wp14:editId="21CF601E">
            <wp:extent cx="6371590" cy="3395980"/>
            <wp:effectExtent l="0" t="0" r="0" b="0"/>
            <wp:docPr id="1700948456"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48456" name="Image 1700948456"/>
                    <pic:cNvPicPr/>
                  </pic:nvPicPr>
                  <pic:blipFill>
                    <a:blip r:embed="rId32">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46C8B865" w14:textId="77777777" w:rsidR="003B45EC" w:rsidRDefault="003B45EC" w:rsidP="00550F54">
      <w:pPr>
        <w:pStyle w:val="Contenu"/>
      </w:pPr>
    </w:p>
    <w:p w14:paraId="213CCD5C" w14:textId="77777777" w:rsidR="00550F54" w:rsidRDefault="00550F54" w:rsidP="00550F54">
      <w:pPr>
        <w:pStyle w:val="Contenu"/>
      </w:pPr>
    </w:p>
    <w:p w14:paraId="54EFA053" w14:textId="77777777" w:rsidR="00550F54" w:rsidRDefault="00550F54" w:rsidP="00550F54">
      <w:pPr>
        <w:pStyle w:val="Contenu"/>
      </w:pPr>
    </w:p>
    <w:p w14:paraId="2E8B3ACA" w14:textId="77777777" w:rsidR="00550F54" w:rsidRDefault="00550F54" w:rsidP="00550F54">
      <w:pPr>
        <w:pStyle w:val="Contenu"/>
      </w:pPr>
    </w:p>
    <w:p w14:paraId="28DC034B" w14:textId="07E6710A" w:rsidR="003B45EC" w:rsidRDefault="003B45EC" w:rsidP="00550F54">
      <w:pPr>
        <w:pStyle w:val="Contenu"/>
      </w:pPr>
      <w:r>
        <w:lastRenderedPageBreak/>
        <w:t xml:space="preserve">Il faudra utiliser un miroir sur le réseau en cliquant sur ‘Oui’ et </w:t>
      </w:r>
      <w:r w:rsidRPr="003B45EC">
        <w:t>choisissez France en suite deb.debian.org</w:t>
      </w:r>
      <w:r>
        <w:t>.</w:t>
      </w:r>
    </w:p>
    <w:p w14:paraId="7DF174C3" w14:textId="71214926" w:rsidR="003B45EC" w:rsidRDefault="003B45EC" w:rsidP="00550F54">
      <w:pPr>
        <w:pStyle w:val="Contenu"/>
      </w:pPr>
      <w:r>
        <w:rPr>
          <w:noProof/>
        </w:rPr>
        <w:drawing>
          <wp:inline distT="0" distB="0" distL="0" distR="0" wp14:anchorId="25002B3F" wp14:editId="7F8D8295">
            <wp:extent cx="6371590" cy="3395980"/>
            <wp:effectExtent l="0" t="0" r="0" b="0"/>
            <wp:docPr id="2024453892"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53892" name="Image 2024453892"/>
                    <pic:cNvPicPr/>
                  </pic:nvPicPr>
                  <pic:blipFill>
                    <a:blip r:embed="rId33">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52DDE03A" w14:textId="77777777" w:rsidR="003B45EC" w:rsidRDefault="003B45EC" w:rsidP="00550F54">
      <w:pPr>
        <w:pStyle w:val="Contenu"/>
      </w:pPr>
    </w:p>
    <w:p w14:paraId="5AE1C40A" w14:textId="5FC7656E" w:rsidR="003B45EC" w:rsidRDefault="003B45EC" w:rsidP="00550F54">
      <w:pPr>
        <w:pStyle w:val="Contenu"/>
      </w:pPr>
    </w:p>
    <w:p w14:paraId="28FD5530" w14:textId="2BB39DC4" w:rsidR="003B45EC" w:rsidRDefault="00550F54" w:rsidP="00550F54">
      <w:pPr>
        <w:pStyle w:val="Contenu"/>
      </w:pPr>
      <w:r>
        <w:rPr>
          <w:noProof/>
        </w:rPr>
        <w:drawing>
          <wp:inline distT="0" distB="0" distL="0" distR="0" wp14:anchorId="24B83768" wp14:editId="3232107A">
            <wp:extent cx="6371590" cy="3395980"/>
            <wp:effectExtent l="0" t="0" r="0" b="0"/>
            <wp:docPr id="283525997"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25997" name="Image 283525997"/>
                    <pic:cNvPicPr/>
                  </pic:nvPicPr>
                  <pic:blipFill>
                    <a:blip r:embed="rId34">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26105BEB" w14:textId="0D0B4A93" w:rsidR="003B45EC" w:rsidRDefault="00550F54" w:rsidP="00550F54">
      <w:pPr>
        <w:pStyle w:val="Contenu"/>
      </w:pPr>
      <w:r>
        <w:rPr>
          <w:noProof/>
        </w:rPr>
        <w:lastRenderedPageBreak/>
        <w:drawing>
          <wp:inline distT="0" distB="0" distL="0" distR="0" wp14:anchorId="05B9FF42" wp14:editId="28DF9BB7">
            <wp:extent cx="6371590" cy="3395980"/>
            <wp:effectExtent l="0" t="0" r="0" b="0"/>
            <wp:docPr id="1533670528"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70528" name="Image 1533670528"/>
                    <pic:cNvPicPr/>
                  </pic:nvPicPr>
                  <pic:blipFill>
                    <a:blip r:embed="rId35">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09CA5293" w14:textId="77777777" w:rsidR="003B45EC" w:rsidRDefault="003B45EC" w:rsidP="00550F54">
      <w:pPr>
        <w:pStyle w:val="Contenu"/>
      </w:pPr>
    </w:p>
    <w:p w14:paraId="5D9B1D14" w14:textId="417E792A" w:rsidR="003B45EC" w:rsidRDefault="003B45EC" w:rsidP="00550F54">
      <w:pPr>
        <w:pStyle w:val="Contenu"/>
      </w:pPr>
      <w:r>
        <w:t xml:space="preserve">Il faudra maintenant installer le programme de démarrage GRUB. </w:t>
      </w:r>
    </w:p>
    <w:p w14:paraId="57F4A77B" w14:textId="646A4C80" w:rsidR="003B45EC" w:rsidRDefault="003B45EC" w:rsidP="00550F54">
      <w:pPr>
        <w:pStyle w:val="Contenu"/>
      </w:pPr>
      <w:r>
        <w:rPr>
          <w:noProof/>
        </w:rPr>
        <w:drawing>
          <wp:inline distT="0" distB="0" distL="0" distR="0" wp14:anchorId="5D05BF50" wp14:editId="3AB3324C">
            <wp:extent cx="6371590" cy="3395980"/>
            <wp:effectExtent l="0" t="0" r="0" b="0"/>
            <wp:docPr id="116285067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50676" name="Image 1162850676"/>
                    <pic:cNvPicPr/>
                  </pic:nvPicPr>
                  <pic:blipFill>
                    <a:blip r:embed="rId36">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3A3513DE" w14:textId="77777777" w:rsidR="003B45EC" w:rsidRDefault="003B45EC" w:rsidP="00550F54">
      <w:pPr>
        <w:pStyle w:val="Contenu"/>
      </w:pPr>
    </w:p>
    <w:p w14:paraId="61A8ADDC" w14:textId="1087C64F" w:rsidR="003B45EC" w:rsidRDefault="003B45EC" w:rsidP="00550F54">
      <w:pPr>
        <w:pStyle w:val="Contenu"/>
      </w:pPr>
      <w:r>
        <w:rPr>
          <w:noProof/>
        </w:rPr>
        <w:lastRenderedPageBreak/>
        <w:drawing>
          <wp:inline distT="0" distB="0" distL="0" distR="0" wp14:anchorId="43CF71BB" wp14:editId="4C91CB0A">
            <wp:extent cx="6371590" cy="3395980"/>
            <wp:effectExtent l="0" t="0" r="0" b="0"/>
            <wp:docPr id="94015491"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5491" name="Image 94015491"/>
                    <pic:cNvPicPr/>
                  </pic:nvPicPr>
                  <pic:blipFill>
                    <a:blip r:embed="rId37">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49EAC8B6" w14:textId="77777777" w:rsidR="003B45EC" w:rsidRDefault="003B45EC" w:rsidP="00550F54">
      <w:pPr>
        <w:pStyle w:val="Contenu"/>
      </w:pPr>
    </w:p>
    <w:p w14:paraId="0446D4B7" w14:textId="47F0D810" w:rsidR="003B45EC" w:rsidRDefault="003B45EC" w:rsidP="00550F54">
      <w:pPr>
        <w:pStyle w:val="Contenu"/>
      </w:pPr>
      <w:r>
        <w:t>L’installation de votre machine virtuelle est à présent terminée.</w:t>
      </w:r>
    </w:p>
    <w:p w14:paraId="2218172F" w14:textId="77777777" w:rsidR="003B45EC" w:rsidRDefault="003B45EC" w:rsidP="00550F54">
      <w:pPr>
        <w:pStyle w:val="Contenu"/>
      </w:pPr>
      <w:r>
        <w:rPr>
          <w:noProof/>
        </w:rPr>
        <w:drawing>
          <wp:inline distT="0" distB="0" distL="0" distR="0" wp14:anchorId="6E12E583" wp14:editId="554913D1">
            <wp:extent cx="6371590" cy="3395980"/>
            <wp:effectExtent l="0" t="0" r="0" b="0"/>
            <wp:docPr id="1764834428"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34428" name="Image 1764834428"/>
                    <pic:cNvPicPr/>
                  </pic:nvPicPr>
                  <pic:blipFill>
                    <a:blip r:embed="rId38">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1860F123" w14:textId="77777777" w:rsidR="003B45EC" w:rsidRDefault="003B45EC" w:rsidP="00550F54">
      <w:pPr>
        <w:pStyle w:val="Contenu"/>
      </w:pPr>
    </w:p>
    <w:p w14:paraId="6835B765" w14:textId="6F8A2771" w:rsidR="003B45EC" w:rsidRDefault="003B45EC" w:rsidP="00550F54">
      <w:pPr>
        <w:pStyle w:val="Contenu"/>
      </w:pPr>
      <w:r>
        <w:rPr>
          <w:noProof/>
        </w:rPr>
        <w:lastRenderedPageBreak/>
        <w:drawing>
          <wp:inline distT="0" distB="0" distL="0" distR="0" wp14:anchorId="4F66E343" wp14:editId="4E9C404A">
            <wp:extent cx="6371590" cy="3395980"/>
            <wp:effectExtent l="0" t="0" r="0" b="0"/>
            <wp:docPr id="116378248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82488" name="Image 1163782488"/>
                    <pic:cNvPicPr/>
                  </pic:nvPicPr>
                  <pic:blipFill>
                    <a:blip r:embed="rId39">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102B325A" w14:textId="77777777" w:rsidR="003B45EC" w:rsidRDefault="003B45EC" w:rsidP="00550F54">
      <w:pPr>
        <w:pStyle w:val="Contenu"/>
      </w:pPr>
    </w:p>
    <w:p w14:paraId="3D179E4D" w14:textId="0F91B8D4" w:rsidR="003B45EC" w:rsidRDefault="00550F54" w:rsidP="00550F54">
      <w:pPr>
        <w:pStyle w:val="Contenu"/>
      </w:pPr>
      <w:r w:rsidRPr="00550F54">
        <w:t>Modifiez à présent le dépôt afin que vous puissiez installer les packages ultérieurement</w:t>
      </w:r>
      <w:r>
        <w:t>.</w:t>
      </w:r>
    </w:p>
    <w:p w14:paraId="2AEB5CDA" w14:textId="533B3867" w:rsidR="00550F54" w:rsidRDefault="00550F54" w:rsidP="0064130A">
      <w:pPr>
        <w:tabs>
          <w:tab w:val="left" w:pos="8409"/>
        </w:tabs>
      </w:pPr>
      <w:r>
        <w:rPr>
          <w:noProof/>
        </w:rPr>
        <w:drawing>
          <wp:inline distT="0" distB="0" distL="0" distR="0" wp14:anchorId="21EF9F63" wp14:editId="64C91CD2">
            <wp:extent cx="6371590" cy="3395980"/>
            <wp:effectExtent l="0" t="0" r="0" b="0"/>
            <wp:docPr id="1980851975"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51975" name="Image 1980851975"/>
                    <pic:cNvPicPr/>
                  </pic:nvPicPr>
                  <pic:blipFill>
                    <a:blip r:embed="rId40">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1E33DEAF" w14:textId="77777777" w:rsidR="001967DF" w:rsidRDefault="001967DF" w:rsidP="0064130A">
      <w:pPr>
        <w:tabs>
          <w:tab w:val="left" w:pos="8409"/>
        </w:tabs>
      </w:pPr>
    </w:p>
    <w:p w14:paraId="631FC9F8" w14:textId="77777777" w:rsidR="001967DF" w:rsidRDefault="001967DF" w:rsidP="0064130A">
      <w:pPr>
        <w:tabs>
          <w:tab w:val="left" w:pos="8409"/>
        </w:tabs>
      </w:pPr>
    </w:p>
    <w:p w14:paraId="2FCAB516" w14:textId="77777777" w:rsidR="001967DF" w:rsidRDefault="001967DF" w:rsidP="0064130A">
      <w:pPr>
        <w:tabs>
          <w:tab w:val="left" w:pos="8409"/>
        </w:tabs>
      </w:pPr>
    </w:p>
    <w:p w14:paraId="0C268404" w14:textId="77777777" w:rsidR="001967DF" w:rsidRDefault="001967DF" w:rsidP="0064130A">
      <w:pPr>
        <w:tabs>
          <w:tab w:val="left" w:pos="8409"/>
        </w:tabs>
      </w:pPr>
    </w:p>
    <w:p w14:paraId="5C63AEA0" w14:textId="77777777" w:rsidR="001967DF" w:rsidRDefault="001967DF" w:rsidP="0064130A">
      <w:pPr>
        <w:tabs>
          <w:tab w:val="left" w:pos="8409"/>
        </w:tabs>
      </w:pPr>
    </w:p>
    <w:p w14:paraId="64A0A340" w14:textId="77777777" w:rsidR="001967DF" w:rsidRDefault="001967DF" w:rsidP="0064130A">
      <w:pPr>
        <w:tabs>
          <w:tab w:val="left" w:pos="8409"/>
        </w:tabs>
      </w:pPr>
    </w:p>
    <w:p w14:paraId="02D55998" w14:textId="77777777" w:rsidR="001967DF" w:rsidRDefault="001967DF" w:rsidP="0064130A">
      <w:pPr>
        <w:tabs>
          <w:tab w:val="left" w:pos="8409"/>
        </w:tabs>
      </w:pPr>
    </w:p>
    <w:p w14:paraId="5EE8B6A0" w14:textId="6217EC29" w:rsidR="001967DF" w:rsidRDefault="001967DF" w:rsidP="001967DF">
      <w:pPr>
        <w:pStyle w:val="Titre1"/>
      </w:pPr>
      <w:bookmarkStart w:id="5" w:name="_Toc186379744"/>
      <w:r>
        <w:lastRenderedPageBreak/>
        <w:t>Mise en place d’un serveur LAMP</w:t>
      </w:r>
      <w:bookmarkEnd w:id="5"/>
    </w:p>
    <w:p w14:paraId="0F18D666" w14:textId="5D23689F" w:rsidR="001967DF" w:rsidRDefault="001967DF" w:rsidP="0013271D">
      <w:pPr>
        <w:pStyle w:val="Titre2"/>
      </w:pPr>
      <w:bookmarkStart w:id="6" w:name="_Toc186379745"/>
      <w:r>
        <w:t>Qu’</w:t>
      </w:r>
      <w:r w:rsidR="0013271D">
        <w:t>est-ce</w:t>
      </w:r>
      <w:r>
        <w:t xml:space="preserve"> qu’un serveur </w:t>
      </w:r>
      <w:r w:rsidR="0013271D">
        <w:t>LAMP ?</w:t>
      </w:r>
      <w:bookmarkEnd w:id="6"/>
      <w:r w:rsidR="0013271D">
        <w:t xml:space="preserve"> </w:t>
      </w:r>
    </w:p>
    <w:p w14:paraId="4A14B470" w14:textId="4A0932CB" w:rsidR="0013271D" w:rsidRDefault="0013271D" w:rsidP="0013271D">
      <w:pPr>
        <w:pStyle w:val="Contenu"/>
      </w:pPr>
      <w:r w:rsidRPr="0013271D">
        <w:t>Un serveur LAMP, est un serveur qui s’appuie sur 4 composants essentiels : L pour Linux (le système d’exploitation), A pour Apache (le serveur Web), M pour Maria DB/MYSQL (le système de gestion de base de données) et P pour PHP (le moteur de script)</w:t>
      </w:r>
      <w:r>
        <w:t>.</w:t>
      </w:r>
    </w:p>
    <w:p w14:paraId="2035B3EA" w14:textId="77777777" w:rsidR="0013271D" w:rsidRDefault="0013271D" w:rsidP="0013271D">
      <w:pPr>
        <w:pStyle w:val="Contenu"/>
      </w:pPr>
    </w:p>
    <w:p w14:paraId="4C57BFC5" w14:textId="1868D56C" w:rsidR="00332794" w:rsidRDefault="00332794" w:rsidP="000D5B89">
      <w:pPr>
        <w:pStyle w:val="Titre2"/>
      </w:pPr>
      <w:bookmarkStart w:id="7" w:name="_Toc186379746"/>
      <w:r w:rsidRPr="00332794">
        <w:t>Qu’est-ce qu’Apache ?</w:t>
      </w:r>
      <w:bookmarkEnd w:id="7"/>
    </w:p>
    <w:p w14:paraId="3B7A0F7E" w14:textId="264D440F" w:rsidR="000D5B89" w:rsidRDefault="000D5B89" w:rsidP="000D5B89">
      <w:pPr>
        <w:pStyle w:val="Contenu"/>
      </w:pPr>
      <w:r w:rsidRPr="000D5B89">
        <w:t>Apache est un logiciel gratuit et open source qui permet aux utilisateurs de déployer leurs sites Web sur Internet. Il s'agit de l'un des logiciels de serveur Web les plus anciens et les plus fiables gérés par Apache Software Foundation, dont la première version a été publiée en 1995.</w:t>
      </w:r>
    </w:p>
    <w:p w14:paraId="07EAEA3D" w14:textId="77777777" w:rsidR="000D5B89" w:rsidRPr="000D5B89" w:rsidRDefault="000D5B89" w:rsidP="000D5B89"/>
    <w:p w14:paraId="1293DB2C" w14:textId="5343F46B" w:rsidR="0013271D" w:rsidRDefault="0013271D" w:rsidP="0013271D">
      <w:pPr>
        <w:pStyle w:val="Titre2"/>
      </w:pPr>
      <w:bookmarkStart w:id="8" w:name="_Toc186379747"/>
      <w:r>
        <w:t>Installer Apache sous Debian</w:t>
      </w:r>
      <w:bookmarkEnd w:id="8"/>
    </w:p>
    <w:p w14:paraId="55BC4545" w14:textId="08CABB07" w:rsidR="0013271D" w:rsidRPr="00A90AF0" w:rsidRDefault="0013271D" w:rsidP="00A90AF0">
      <w:pPr>
        <w:pStyle w:val="Contenu"/>
      </w:pPr>
      <w:r w:rsidRPr="00A90AF0">
        <w:t xml:space="preserve">Toute d’abord, on doit vérifier si notre système est à jour. Pour cela nous allons tapez ces codes dans notre terminal. </w:t>
      </w:r>
    </w:p>
    <w:p w14:paraId="0F91DDF8" w14:textId="16E679FB" w:rsidR="0013271D" w:rsidRPr="00A90AF0" w:rsidRDefault="0013271D" w:rsidP="00A90AF0">
      <w:pPr>
        <w:pStyle w:val="Contenu"/>
      </w:pPr>
      <w:r w:rsidRPr="00A90AF0">
        <w:drawing>
          <wp:inline distT="0" distB="0" distL="0" distR="0" wp14:anchorId="22E24968" wp14:editId="5E26EF99">
            <wp:extent cx="4848902" cy="1543265"/>
            <wp:effectExtent l="0" t="0" r="8890" b="0"/>
            <wp:docPr id="5432481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48171" name=""/>
                    <pic:cNvPicPr/>
                  </pic:nvPicPr>
                  <pic:blipFill>
                    <a:blip r:embed="rId41"/>
                    <a:stretch>
                      <a:fillRect/>
                    </a:stretch>
                  </pic:blipFill>
                  <pic:spPr>
                    <a:xfrm>
                      <a:off x="0" y="0"/>
                      <a:ext cx="4848902" cy="1543265"/>
                    </a:xfrm>
                    <a:prstGeom prst="rect">
                      <a:avLst/>
                    </a:prstGeom>
                  </pic:spPr>
                </pic:pic>
              </a:graphicData>
            </a:graphic>
          </wp:inline>
        </w:drawing>
      </w:r>
    </w:p>
    <w:p w14:paraId="46374A0A" w14:textId="77777777" w:rsidR="0013271D" w:rsidRPr="00A90AF0" w:rsidRDefault="0013271D" w:rsidP="00A90AF0">
      <w:pPr>
        <w:pStyle w:val="Contenu"/>
      </w:pPr>
    </w:p>
    <w:p w14:paraId="6EE79FF7" w14:textId="1459F6FA" w:rsidR="0013271D" w:rsidRPr="00A90AF0" w:rsidRDefault="0013271D" w:rsidP="00A90AF0">
      <w:pPr>
        <w:pStyle w:val="Contenu"/>
      </w:pPr>
      <w:r w:rsidRPr="00A90AF0">
        <w:t xml:space="preserve">Une fois que toute est à jour nous pouvons commencer à installer notre serveur Apache et vérifier sa version. </w:t>
      </w:r>
    </w:p>
    <w:p w14:paraId="41EF809F" w14:textId="1E9573E6" w:rsidR="0013271D" w:rsidRPr="00A90AF0" w:rsidRDefault="0013271D" w:rsidP="00A90AF0">
      <w:pPr>
        <w:pStyle w:val="Contenu"/>
      </w:pPr>
      <w:r w:rsidRPr="00A90AF0">
        <w:drawing>
          <wp:inline distT="0" distB="0" distL="0" distR="0" wp14:anchorId="668BFE64" wp14:editId="23AB393E">
            <wp:extent cx="4591691" cy="1095528"/>
            <wp:effectExtent l="0" t="0" r="0" b="9525"/>
            <wp:docPr id="2425176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17699" name=""/>
                    <pic:cNvPicPr/>
                  </pic:nvPicPr>
                  <pic:blipFill>
                    <a:blip r:embed="rId42"/>
                    <a:stretch>
                      <a:fillRect/>
                    </a:stretch>
                  </pic:blipFill>
                  <pic:spPr>
                    <a:xfrm>
                      <a:off x="0" y="0"/>
                      <a:ext cx="4591691" cy="1095528"/>
                    </a:xfrm>
                    <a:prstGeom prst="rect">
                      <a:avLst/>
                    </a:prstGeom>
                  </pic:spPr>
                </pic:pic>
              </a:graphicData>
            </a:graphic>
          </wp:inline>
        </w:drawing>
      </w:r>
    </w:p>
    <w:p w14:paraId="28C6E737" w14:textId="77777777" w:rsidR="0013271D" w:rsidRPr="00A90AF0" w:rsidRDefault="0013271D" w:rsidP="00A90AF0">
      <w:pPr>
        <w:pStyle w:val="Contenu"/>
      </w:pPr>
    </w:p>
    <w:p w14:paraId="4604E5D8" w14:textId="1F07A1FD" w:rsidR="0013271D" w:rsidRPr="00A90AF0" w:rsidRDefault="0013271D" w:rsidP="00A90AF0">
      <w:pPr>
        <w:pStyle w:val="Contenu"/>
      </w:pPr>
      <w:r w:rsidRPr="00A90AF0">
        <w:t>Maintenant, faudra a</w:t>
      </w:r>
      <w:r w:rsidRPr="00A90AF0">
        <w:t>utoriser le démarrage d’Apache en même temps que Debian</w:t>
      </w:r>
      <w:r w:rsidRPr="00A90AF0">
        <w:t>.</w:t>
      </w:r>
    </w:p>
    <w:p w14:paraId="1DA439C5" w14:textId="422544BC" w:rsidR="0013271D" w:rsidRPr="00A90AF0" w:rsidRDefault="00A90AF0" w:rsidP="00A90AF0">
      <w:pPr>
        <w:pStyle w:val="Contenu"/>
      </w:pPr>
      <w:r w:rsidRPr="00A90AF0">
        <w:t xml:space="preserve">Nous allons écrire ceci dans notre terminal : </w:t>
      </w:r>
    </w:p>
    <w:p w14:paraId="3B908234" w14:textId="1B59564D" w:rsidR="00A90AF0" w:rsidRDefault="00A90AF0" w:rsidP="0013271D">
      <w:pPr>
        <w:pStyle w:val="Contenu"/>
        <w:tabs>
          <w:tab w:val="left" w:pos="5162"/>
        </w:tabs>
        <w:rPr>
          <w:b/>
          <w:bCs/>
          <w:lang w:val="en-GB"/>
        </w:rPr>
      </w:pPr>
      <w:r w:rsidRPr="00A90AF0">
        <w:rPr>
          <w:b/>
          <w:bCs/>
          <w:lang w:val="en-GB"/>
        </w:rPr>
        <w:t>root@debian:~# sudo systemectl enable apache2</w:t>
      </w:r>
    </w:p>
    <w:p w14:paraId="47312CD0" w14:textId="77777777" w:rsidR="00A90AF0" w:rsidRDefault="00A90AF0" w:rsidP="0013271D">
      <w:pPr>
        <w:pStyle w:val="Contenu"/>
        <w:tabs>
          <w:tab w:val="left" w:pos="5162"/>
        </w:tabs>
        <w:rPr>
          <w:b/>
          <w:bCs/>
          <w:lang w:val="en-GB"/>
        </w:rPr>
      </w:pPr>
    </w:p>
    <w:p w14:paraId="0B512E30" w14:textId="7D9DF5E4" w:rsidR="00A90AF0" w:rsidRPr="00332794" w:rsidRDefault="00A90AF0" w:rsidP="00332794">
      <w:pPr>
        <w:pStyle w:val="Contenu"/>
      </w:pPr>
      <w:r w:rsidRPr="00332794">
        <w:t xml:space="preserve">Nous devons obtenir ce résultat : </w:t>
      </w:r>
      <w:r w:rsidRPr="00332794">
        <w:drawing>
          <wp:inline distT="0" distB="0" distL="0" distR="0" wp14:anchorId="2FEF2A3C" wp14:editId="053403C3">
            <wp:extent cx="5820587" cy="514422"/>
            <wp:effectExtent l="0" t="0" r="0" b="0"/>
            <wp:docPr id="15078953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95392" name=""/>
                    <pic:cNvPicPr/>
                  </pic:nvPicPr>
                  <pic:blipFill>
                    <a:blip r:embed="rId43"/>
                    <a:stretch>
                      <a:fillRect/>
                    </a:stretch>
                  </pic:blipFill>
                  <pic:spPr>
                    <a:xfrm>
                      <a:off x="0" y="0"/>
                      <a:ext cx="5820587" cy="514422"/>
                    </a:xfrm>
                    <a:prstGeom prst="rect">
                      <a:avLst/>
                    </a:prstGeom>
                  </pic:spPr>
                </pic:pic>
              </a:graphicData>
            </a:graphic>
          </wp:inline>
        </w:drawing>
      </w:r>
    </w:p>
    <w:p w14:paraId="69F63CC7" w14:textId="77777777" w:rsidR="00A90AF0" w:rsidRPr="00332794" w:rsidRDefault="00A90AF0" w:rsidP="00332794">
      <w:pPr>
        <w:pStyle w:val="Contenu"/>
      </w:pPr>
    </w:p>
    <w:p w14:paraId="14982A07" w14:textId="7C2F3786" w:rsidR="00A90AF0" w:rsidRDefault="00A90AF0" w:rsidP="00332794">
      <w:pPr>
        <w:pStyle w:val="Contenu"/>
      </w:pPr>
      <w:r w:rsidRPr="00332794">
        <w:t xml:space="preserve">Ensuite on </w:t>
      </w:r>
      <w:r w:rsidR="00332794" w:rsidRPr="00332794">
        <w:t>vérifie</w:t>
      </w:r>
      <w:r w:rsidRPr="00332794">
        <w:t xml:space="preserve"> l’adress</w:t>
      </w:r>
      <w:r w:rsidR="00332794" w:rsidRPr="00332794">
        <w:t>e ip de notre serveur Apache avec la commande</w:t>
      </w:r>
      <w:r w:rsidR="00332794">
        <w:t xml:space="preserve"> </w:t>
      </w:r>
      <w:r w:rsidR="00332794" w:rsidRPr="00332794">
        <w:rPr>
          <w:b/>
          <w:bCs/>
        </w:rPr>
        <w:t>ip address</w:t>
      </w:r>
      <w:r w:rsidR="00332794" w:rsidRPr="00332794">
        <w:t>.</w:t>
      </w:r>
    </w:p>
    <w:p w14:paraId="45483DE1" w14:textId="77777777" w:rsidR="00332794" w:rsidRDefault="00332794" w:rsidP="00332794">
      <w:pPr>
        <w:pStyle w:val="Contenu"/>
      </w:pPr>
    </w:p>
    <w:p w14:paraId="234326B5" w14:textId="655D403B" w:rsidR="00332794" w:rsidRDefault="00332794" w:rsidP="00332794">
      <w:pPr>
        <w:pStyle w:val="Contenu"/>
      </w:pPr>
      <w:r>
        <w:t>On peut accéder à notre page par défaut d’Apache à partir de l’adresse IP récupéré.</w:t>
      </w:r>
    </w:p>
    <w:p w14:paraId="5B453E9D" w14:textId="6AA31032" w:rsidR="00332794" w:rsidRDefault="00332794" w:rsidP="00332794">
      <w:pPr>
        <w:pStyle w:val="Contenu"/>
      </w:pPr>
      <w:r>
        <w:rPr>
          <w:noProof/>
        </w:rPr>
        <w:drawing>
          <wp:inline distT="0" distB="0" distL="0" distR="0" wp14:anchorId="0CB142FB" wp14:editId="2507949E">
            <wp:extent cx="6371590" cy="3395980"/>
            <wp:effectExtent l="0" t="0" r="0" b="0"/>
            <wp:docPr id="151455851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58513" name="Image 1514558513"/>
                    <pic:cNvPicPr/>
                  </pic:nvPicPr>
                  <pic:blipFill>
                    <a:blip r:embed="rId44">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783AD03F" w14:textId="77777777" w:rsidR="00332794" w:rsidRDefault="00332794" w:rsidP="00332794">
      <w:pPr>
        <w:pStyle w:val="Contenu"/>
      </w:pPr>
    </w:p>
    <w:p w14:paraId="475BF0E1" w14:textId="40E203A8" w:rsidR="00332794" w:rsidRDefault="00332794" w:rsidP="00332794">
      <w:pPr>
        <w:pStyle w:val="Contenu"/>
        <w:rPr>
          <w:b/>
        </w:rPr>
      </w:pPr>
      <w:r w:rsidRPr="00332794">
        <w:rPr>
          <w:b/>
        </w:rPr>
        <w:t>Activez les modules d’Apache qui sont indispensables pour faire tourner les sites internet.</w:t>
      </w:r>
    </w:p>
    <w:p w14:paraId="2977BC86" w14:textId="112B9E26" w:rsidR="00332794" w:rsidRDefault="00332794" w:rsidP="00332794">
      <w:pPr>
        <w:pStyle w:val="Contenu"/>
      </w:pPr>
      <w:r>
        <w:rPr>
          <w:noProof/>
        </w:rPr>
        <w:drawing>
          <wp:inline distT="0" distB="0" distL="0" distR="0" wp14:anchorId="515ECE94" wp14:editId="794D3CED">
            <wp:extent cx="5391902" cy="847843"/>
            <wp:effectExtent l="0" t="0" r="0" b="9525"/>
            <wp:docPr id="147762172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21720" name="Image 1477621720"/>
                    <pic:cNvPicPr/>
                  </pic:nvPicPr>
                  <pic:blipFill>
                    <a:blip r:embed="rId45">
                      <a:extLst>
                        <a:ext uri="{28A0092B-C50C-407E-A947-70E740481C1C}">
                          <a14:useLocalDpi xmlns:a14="http://schemas.microsoft.com/office/drawing/2010/main" val="0"/>
                        </a:ext>
                      </a:extLst>
                    </a:blip>
                    <a:stretch>
                      <a:fillRect/>
                    </a:stretch>
                  </pic:blipFill>
                  <pic:spPr>
                    <a:xfrm>
                      <a:off x="0" y="0"/>
                      <a:ext cx="5391902" cy="847843"/>
                    </a:xfrm>
                    <a:prstGeom prst="rect">
                      <a:avLst/>
                    </a:prstGeom>
                  </pic:spPr>
                </pic:pic>
              </a:graphicData>
            </a:graphic>
          </wp:inline>
        </w:drawing>
      </w:r>
    </w:p>
    <w:p w14:paraId="40D47C71" w14:textId="284640B4" w:rsidR="00332794" w:rsidRDefault="00332794" w:rsidP="00332794">
      <w:pPr>
        <w:pStyle w:val="Contenu"/>
      </w:pPr>
      <w:r>
        <w:rPr>
          <w:noProof/>
        </w:rPr>
        <w:lastRenderedPageBreak/>
        <w:drawing>
          <wp:inline distT="0" distB="0" distL="0" distR="0" wp14:anchorId="2A2D091E" wp14:editId="3FEC2C0D">
            <wp:extent cx="6371590" cy="3159125"/>
            <wp:effectExtent l="0" t="0" r="0" b="3175"/>
            <wp:docPr id="181980555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05556" name="Image 1819805556"/>
                    <pic:cNvPicPr/>
                  </pic:nvPicPr>
                  <pic:blipFill>
                    <a:blip r:embed="rId46">
                      <a:extLst>
                        <a:ext uri="{28A0092B-C50C-407E-A947-70E740481C1C}">
                          <a14:useLocalDpi xmlns:a14="http://schemas.microsoft.com/office/drawing/2010/main" val="0"/>
                        </a:ext>
                      </a:extLst>
                    </a:blip>
                    <a:stretch>
                      <a:fillRect/>
                    </a:stretch>
                  </pic:blipFill>
                  <pic:spPr>
                    <a:xfrm>
                      <a:off x="0" y="0"/>
                      <a:ext cx="6371590" cy="3159125"/>
                    </a:xfrm>
                    <a:prstGeom prst="rect">
                      <a:avLst/>
                    </a:prstGeom>
                  </pic:spPr>
                </pic:pic>
              </a:graphicData>
            </a:graphic>
          </wp:inline>
        </w:drawing>
      </w:r>
    </w:p>
    <w:p w14:paraId="038F8429" w14:textId="77777777" w:rsidR="00332794" w:rsidRDefault="00332794" w:rsidP="00332794">
      <w:pPr>
        <w:pStyle w:val="Contenu"/>
      </w:pPr>
    </w:p>
    <w:p w14:paraId="32E5B544" w14:textId="77777777" w:rsidR="00332794" w:rsidRDefault="00332794" w:rsidP="00332794">
      <w:pPr>
        <w:pStyle w:val="Contenu"/>
      </w:pPr>
    </w:p>
    <w:p w14:paraId="782375D2" w14:textId="0428F904" w:rsidR="00332794" w:rsidRDefault="00332794" w:rsidP="00332794">
      <w:pPr>
        <w:pStyle w:val="Contenu"/>
      </w:pPr>
      <w:r>
        <w:t>Redémarrez à présent Apache.</w:t>
      </w:r>
    </w:p>
    <w:p w14:paraId="46995A46" w14:textId="767C9F37" w:rsidR="00332794" w:rsidRDefault="00332794" w:rsidP="00332794">
      <w:pPr>
        <w:pStyle w:val="Contenu"/>
      </w:pPr>
      <w:r>
        <w:rPr>
          <w:noProof/>
        </w:rPr>
        <w:drawing>
          <wp:inline distT="0" distB="0" distL="0" distR="0" wp14:anchorId="25F502FC" wp14:editId="680DE846">
            <wp:extent cx="6371590" cy="290830"/>
            <wp:effectExtent l="0" t="0" r="0" b="0"/>
            <wp:docPr id="120694433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44330" name="Image 1206944330"/>
                    <pic:cNvPicPr/>
                  </pic:nvPicPr>
                  <pic:blipFill>
                    <a:blip r:embed="rId47">
                      <a:extLst>
                        <a:ext uri="{28A0092B-C50C-407E-A947-70E740481C1C}">
                          <a14:useLocalDpi xmlns:a14="http://schemas.microsoft.com/office/drawing/2010/main" val="0"/>
                        </a:ext>
                      </a:extLst>
                    </a:blip>
                    <a:stretch>
                      <a:fillRect/>
                    </a:stretch>
                  </pic:blipFill>
                  <pic:spPr>
                    <a:xfrm>
                      <a:off x="0" y="0"/>
                      <a:ext cx="6371590" cy="290830"/>
                    </a:xfrm>
                    <a:prstGeom prst="rect">
                      <a:avLst/>
                    </a:prstGeom>
                  </pic:spPr>
                </pic:pic>
              </a:graphicData>
            </a:graphic>
          </wp:inline>
        </w:drawing>
      </w:r>
    </w:p>
    <w:p w14:paraId="7B35AEA3" w14:textId="77777777" w:rsidR="00332794" w:rsidRDefault="00332794" w:rsidP="00332794">
      <w:pPr>
        <w:pStyle w:val="Contenu"/>
      </w:pPr>
    </w:p>
    <w:p w14:paraId="35769D84" w14:textId="1C3AB316" w:rsidR="00332794" w:rsidRDefault="000D5B89" w:rsidP="000D5B89">
      <w:pPr>
        <w:pStyle w:val="Titre2"/>
      </w:pPr>
      <w:bookmarkStart w:id="9" w:name="_Toc186379748"/>
      <w:r w:rsidRPr="000D5B89">
        <w:t>Qu’est-ce qu</w:t>
      </w:r>
      <w:r>
        <w:t>e PHP ?</w:t>
      </w:r>
      <w:bookmarkEnd w:id="9"/>
    </w:p>
    <w:p w14:paraId="5EEEA547" w14:textId="0BBCA7CB" w:rsidR="000D5B89" w:rsidRDefault="000D5B89" w:rsidP="000D5B89">
      <w:pPr>
        <w:pStyle w:val="Contenu"/>
      </w:pPr>
      <w:r w:rsidRPr="000D5B89">
        <w:t>Hypertext Preprocessor (PHP) est un langage de script côté serveur open source et gratuit, largement utilisé dans le développement Web. Un langage de script intègre des fonctionnalités supplémentaires pour une action ou une fonction spécifique. Il interprète les scripts intégrés dans d'autres environnements logiciels au moment de l'exécution et est plus simple avec son code. PHP est un langage de programmation open source côté serveur qui peut être utilisé pour créer des sites Web, des applications, des systèmes de gestion de la relation client et bien plus encore. Il s'agit d'un langage généraliste largement utilisé qui peut être intégré au HTML. Cette fonctionnalité avec HTML signifie que le langage PHP est resté populaire auprès des développeurs car il permet de simplifier le code HTML.</w:t>
      </w:r>
    </w:p>
    <w:p w14:paraId="56ABF8F2" w14:textId="78BF0762" w:rsidR="000D5B89" w:rsidRDefault="000D5B89" w:rsidP="000D5B89">
      <w:pPr>
        <w:pStyle w:val="Contenu"/>
      </w:pPr>
    </w:p>
    <w:p w14:paraId="34576209" w14:textId="77777777" w:rsidR="000D5B89" w:rsidRDefault="000D5B89" w:rsidP="000D5B89">
      <w:pPr>
        <w:pStyle w:val="Contenu"/>
      </w:pPr>
    </w:p>
    <w:p w14:paraId="41D61E78" w14:textId="77777777" w:rsidR="000D5B89" w:rsidRDefault="000D5B89" w:rsidP="000D5B89">
      <w:pPr>
        <w:pStyle w:val="Contenu"/>
      </w:pPr>
    </w:p>
    <w:p w14:paraId="2FB9A86E" w14:textId="77777777" w:rsidR="000D5B89" w:rsidRDefault="000D5B89" w:rsidP="000D5B89">
      <w:pPr>
        <w:pStyle w:val="Contenu"/>
      </w:pPr>
    </w:p>
    <w:p w14:paraId="2E5E7441" w14:textId="77777777" w:rsidR="000D5B89" w:rsidRDefault="000D5B89" w:rsidP="000D5B89">
      <w:pPr>
        <w:pStyle w:val="Contenu"/>
      </w:pPr>
    </w:p>
    <w:p w14:paraId="1C9B8258" w14:textId="30789D1B" w:rsidR="000D5B89" w:rsidRDefault="000D5B89" w:rsidP="000D5B89">
      <w:pPr>
        <w:pStyle w:val="Titre2"/>
      </w:pPr>
      <w:bookmarkStart w:id="10" w:name="_Toc186379749"/>
      <w:r>
        <w:lastRenderedPageBreak/>
        <w:t>Installez PHP</w:t>
      </w:r>
      <w:bookmarkEnd w:id="10"/>
    </w:p>
    <w:p w14:paraId="2E4DDA36" w14:textId="1410ED12" w:rsidR="000D5B89" w:rsidRDefault="000D5B89" w:rsidP="000D5B89">
      <w:pPr>
        <w:pStyle w:val="Contenu"/>
      </w:pPr>
      <w:r>
        <w:t xml:space="preserve">Tout d’abord nous allons installer les paquets de PHP. </w:t>
      </w:r>
    </w:p>
    <w:p w14:paraId="4CAD86E2" w14:textId="79991032" w:rsidR="000D5B89" w:rsidRDefault="000D5B89" w:rsidP="000D5B89">
      <w:pPr>
        <w:pStyle w:val="Contenu"/>
      </w:pPr>
      <w:r>
        <w:rPr>
          <w:noProof/>
        </w:rPr>
        <w:drawing>
          <wp:inline distT="0" distB="0" distL="0" distR="0" wp14:anchorId="000F3BCA" wp14:editId="0785F8AE">
            <wp:extent cx="6371590" cy="3395980"/>
            <wp:effectExtent l="0" t="0" r="0" b="0"/>
            <wp:docPr id="78756635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66351" name="Image 787566351"/>
                    <pic:cNvPicPr/>
                  </pic:nvPicPr>
                  <pic:blipFill>
                    <a:blip r:embed="rId48">
                      <a:extLst>
                        <a:ext uri="{28A0092B-C50C-407E-A947-70E740481C1C}">
                          <a14:useLocalDpi xmlns:a14="http://schemas.microsoft.com/office/drawing/2010/main" val="0"/>
                        </a:ext>
                      </a:extLst>
                    </a:blip>
                    <a:stretch>
                      <a:fillRect/>
                    </a:stretch>
                  </pic:blipFill>
                  <pic:spPr>
                    <a:xfrm>
                      <a:off x="0" y="0"/>
                      <a:ext cx="6371590" cy="3395980"/>
                    </a:xfrm>
                    <a:prstGeom prst="rect">
                      <a:avLst/>
                    </a:prstGeom>
                  </pic:spPr>
                </pic:pic>
              </a:graphicData>
            </a:graphic>
          </wp:inline>
        </w:drawing>
      </w:r>
    </w:p>
    <w:p w14:paraId="1497D8B4" w14:textId="77777777" w:rsidR="000D5B89" w:rsidRDefault="000D5B89" w:rsidP="000D5B89">
      <w:pPr>
        <w:pStyle w:val="Contenu"/>
      </w:pPr>
    </w:p>
    <w:p w14:paraId="4B9EF580" w14:textId="6B124F46" w:rsidR="000D5B89" w:rsidRPr="000D5B89" w:rsidRDefault="000D5B89" w:rsidP="000D5B89">
      <w:pPr>
        <w:pStyle w:val="Contenu"/>
      </w:pPr>
      <w:r w:rsidRPr="000D5B89">
        <w:t xml:space="preserve">Installez les paquets </w:t>
      </w:r>
      <w:r w:rsidRPr="000D5B89">
        <w:t>permettant</w:t>
      </w:r>
      <w:r w:rsidRPr="000D5B89">
        <w:t xml:space="preserve"> l’interactions entre PHP et notre instance MariaDB</w:t>
      </w:r>
      <w:r w:rsidRPr="000D5B89">
        <w:t>.</w:t>
      </w:r>
    </w:p>
    <w:p w14:paraId="3BAE1177" w14:textId="0CDDF8F4" w:rsidR="000D5B89" w:rsidRDefault="000D5B89" w:rsidP="000D5B89">
      <w:pPr>
        <w:pStyle w:val="Contenu"/>
      </w:pPr>
      <w:r>
        <w:rPr>
          <w:noProof/>
        </w:rPr>
        <w:drawing>
          <wp:inline distT="0" distB="0" distL="0" distR="0" wp14:anchorId="3AA45573" wp14:editId="3668B55A">
            <wp:extent cx="6371590" cy="301625"/>
            <wp:effectExtent l="0" t="0" r="0" b="3175"/>
            <wp:docPr id="193892707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27076" name="Image 1938927076"/>
                    <pic:cNvPicPr/>
                  </pic:nvPicPr>
                  <pic:blipFill>
                    <a:blip r:embed="rId49">
                      <a:extLst>
                        <a:ext uri="{28A0092B-C50C-407E-A947-70E740481C1C}">
                          <a14:useLocalDpi xmlns:a14="http://schemas.microsoft.com/office/drawing/2010/main" val="0"/>
                        </a:ext>
                      </a:extLst>
                    </a:blip>
                    <a:stretch>
                      <a:fillRect/>
                    </a:stretch>
                  </pic:blipFill>
                  <pic:spPr>
                    <a:xfrm>
                      <a:off x="0" y="0"/>
                      <a:ext cx="6371590" cy="301625"/>
                    </a:xfrm>
                    <a:prstGeom prst="rect">
                      <a:avLst/>
                    </a:prstGeom>
                  </pic:spPr>
                </pic:pic>
              </a:graphicData>
            </a:graphic>
          </wp:inline>
        </w:drawing>
      </w:r>
    </w:p>
    <w:p w14:paraId="2D441F49" w14:textId="77777777" w:rsidR="000D5B89" w:rsidRDefault="000D5B89" w:rsidP="000D5B89">
      <w:pPr>
        <w:pStyle w:val="Contenu"/>
      </w:pPr>
    </w:p>
    <w:p w14:paraId="70739B98" w14:textId="208743AD" w:rsidR="000D5B89" w:rsidRDefault="000D5B89" w:rsidP="000D5B89">
      <w:pPr>
        <w:pStyle w:val="Contenu"/>
      </w:pPr>
      <w:r>
        <w:t xml:space="preserve">Nous pouvons vérifier la version de PHP avec la commande suivant : </w:t>
      </w:r>
    </w:p>
    <w:p w14:paraId="1B886EEB" w14:textId="361799BA" w:rsidR="000D5B89" w:rsidRPr="000D5B89" w:rsidRDefault="000D5B89" w:rsidP="000D5B89">
      <w:pPr>
        <w:pStyle w:val="Contenu"/>
        <w:rPr>
          <w:b/>
          <w:bCs/>
        </w:rPr>
      </w:pPr>
      <w:r w:rsidRPr="000D5B89">
        <w:rPr>
          <w:b/>
          <w:bCs/>
        </w:rPr>
        <w:t>php -v</w:t>
      </w:r>
    </w:p>
    <w:p w14:paraId="0D1103E5" w14:textId="77777777" w:rsidR="000D5B89" w:rsidRDefault="000D5B89" w:rsidP="000D5B89">
      <w:pPr>
        <w:pStyle w:val="Contenu"/>
      </w:pPr>
    </w:p>
    <w:p w14:paraId="0243195E" w14:textId="09A073D6" w:rsidR="000D5B89" w:rsidRPr="000D5B89" w:rsidRDefault="000D5B89" w:rsidP="000D5B89">
      <w:pPr>
        <w:pStyle w:val="Contenu"/>
      </w:pPr>
      <w:r w:rsidRPr="000D5B89">
        <w:t xml:space="preserve">Afin de vérifier le bon fonctionnement de notre moteur de script PHP faisons </w:t>
      </w:r>
      <w:r w:rsidRPr="000D5B89">
        <w:t>une</w:t>
      </w:r>
      <w:r w:rsidRPr="000D5B89">
        <w:t xml:space="preserve"> manipulation</w:t>
      </w:r>
      <w:r w:rsidRPr="000D5B89">
        <w:t>. Créer un fichier ‘phpinfo.php’ et ecrire le code suivant.</w:t>
      </w:r>
    </w:p>
    <w:p w14:paraId="7069B2A9" w14:textId="3F1107A0" w:rsidR="000D5B89" w:rsidRPr="000D5B89" w:rsidRDefault="000D5B89" w:rsidP="000D5B89">
      <w:pPr>
        <w:pStyle w:val="Contenu"/>
      </w:pPr>
      <w:r w:rsidRPr="000D5B89">
        <w:drawing>
          <wp:inline distT="0" distB="0" distL="0" distR="0" wp14:anchorId="0B5E6556" wp14:editId="165CB9B8">
            <wp:extent cx="6371590" cy="836295"/>
            <wp:effectExtent l="0" t="0" r="0" b="1905"/>
            <wp:docPr id="58790470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04709" name="Image 587904709"/>
                    <pic:cNvPicPr/>
                  </pic:nvPicPr>
                  <pic:blipFill>
                    <a:blip r:embed="rId50">
                      <a:extLst>
                        <a:ext uri="{28A0092B-C50C-407E-A947-70E740481C1C}">
                          <a14:useLocalDpi xmlns:a14="http://schemas.microsoft.com/office/drawing/2010/main" val="0"/>
                        </a:ext>
                      </a:extLst>
                    </a:blip>
                    <a:stretch>
                      <a:fillRect/>
                    </a:stretch>
                  </pic:blipFill>
                  <pic:spPr>
                    <a:xfrm>
                      <a:off x="0" y="0"/>
                      <a:ext cx="6371590" cy="836295"/>
                    </a:xfrm>
                    <a:prstGeom prst="rect">
                      <a:avLst/>
                    </a:prstGeom>
                  </pic:spPr>
                </pic:pic>
              </a:graphicData>
            </a:graphic>
          </wp:inline>
        </w:drawing>
      </w:r>
    </w:p>
    <w:p w14:paraId="679A51B2" w14:textId="77777777" w:rsidR="000D5B89" w:rsidRPr="000D5B89" w:rsidRDefault="000D5B89" w:rsidP="000D5B89">
      <w:pPr>
        <w:pStyle w:val="Contenu"/>
      </w:pPr>
    </w:p>
    <w:p w14:paraId="7D69CB7E" w14:textId="0E6B8747" w:rsidR="000D5B89" w:rsidRPr="000D5B89" w:rsidRDefault="000D5B89" w:rsidP="000D5B89">
      <w:pPr>
        <w:pStyle w:val="Contenu"/>
      </w:pPr>
      <w:r w:rsidRPr="000D5B89">
        <w:t>Accéder à ce dernier avec votre adresse IP /phpinfo.ph</w:t>
      </w:r>
      <w:r w:rsidRPr="000D5B89">
        <w:t xml:space="preserve">p </w:t>
      </w:r>
    </w:p>
    <w:p w14:paraId="56744FAB" w14:textId="359EA529" w:rsidR="000D5B89" w:rsidRPr="000D5B89" w:rsidRDefault="000D5B89" w:rsidP="000D5B89">
      <w:pPr>
        <w:pStyle w:val="Contenu"/>
      </w:pPr>
      <w:r w:rsidRPr="000D5B89">
        <w:t>Notez que sur cette page vous avez des informations sensibles de votre serveur qui sont affichées. Cette page ne doit pas être accessible à tout le monde.</w:t>
      </w:r>
    </w:p>
    <w:p w14:paraId="7B8CB141" w14:textId="3F22A262" w:rsidR="000D5B89" w:rsidRDefault="000D5B89" w:rsidP="000D5B89">
      <w:pPr>
        <w:pStyle w:val="Contenu"/>
      </w:pPr>
      <w:r>
        <w:rPr>
          <w:noProof/>
        </w:rPr>
        <w:lastRenderedPageBreak/>
        <w:drawing>
          <wp:inline distT="0" distB="0" distL="0" distR="0" wp14:anchorId="2EBC641E" wp14:editId="4D5D46A2">
            <wp:extent cx="6371590" cy="4593590"/>
            <wp:effectExtent l="0" t="0" r="0" b="0"/>
            <wp:docPr id="199181923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19235" name="Image 1991819235"/>
                    <pic:cNvPicPr/>
                  </pic:nvPicPr>
                  <pic:blipFill>
                    <a:blip r:embed="rId51">
                      <a:extLst>
                        <a:ext uri="{28A0092B-C50C-407E-A947-70E740481C1C}">
                          <a14:useLocalDpi xmlns:a14="http://schemas.microsoft.com/office/drawing/2010/main" val="0"/>
                        </a:ext>
                      </a:extLst>
                    </a:blip>
                    <a:stretch>
                      <a:fillRect/>
                    </a:stretch>
                  </pic:blipFill>
                  <pic:spPr>
                    <a:xfrm>
                      <a:off x="0" y="0"/>
                      <a:ext cx="6371590" cy="4593590"/>
                    </a:xfrm>
                    <a:prstGeom prst="rect">
                      <a:avLst/>
                    </a:prstGeom>
                  </pic:spPr>
                </pic:pic>
              </a:graphicData>
            </a:graphic>
          </wp:inline>
        </w:drawing>
      </w:r>
    </w:p>
    <w:p w14:paraId="70969DA3" w14:textId="77777777" w:rsidR="000D5B89" w:rsidRDefault="000D5B89" w:rsidP="000D5B89">
      <w:pPr>
        <w:pStyle w:val="Contenu"/>
      </w:pPr>
    </w:p>
    <w:p w14:paraId="35DE226E" w14:textId="385B24C0" w:rsidR="000D5B89" w:rsidRDefault="000D5B89" w:rsidP="000D5B89">
      <w:pPr>
        <w:pStyle w:val="Titre2"/>
      </w:pPr>
      <w:bookmarkStart w:id="11" w:name="_Toc186379750"/>
      <w:r w:rsidRPr="000D5B89">
        <w:t>Qu’est-ce qu</w:t>
      </w:r>
      <w:r>
        <w:t>e MariaDB ?</w:t>
      </w:r>
      <w:bookmarkEnd w:id="11"/>
    </w:p>
    <w:p w14:paraId="78D732ED" w14:textId="6C2482B2" w:rsidR="000D5B89" w:rsidRDefault="000D5B89" w:rsidP="000D5B89">
      <w:pPr>
        <w:pStyle w:val="Contenu"/>
      </w:pPr>
      <w:r w:rsidRPr="000D5B89">
        <w:t>MariaDB est un système d’administration de bases de données relationnelles (ou SGBDR) open source et gratuit. Il a été conçu par les développeurs à l’origine de MySQL à la suite des inquiétudes concernant la commercialisation de MySQL après son acquisition par Oracle en 2009. Écrit en C/C++, il prend en charge plusieurs langages de programmation, dont les langages C, C#, Java, Python, PHP et Perl. Il prend également en charge les principaux systèmes d’exploitation, notamment Windows, Linux et MacOs.</w:t>
      </w:r>
    </w:p>
    <w:p w14:paraId="2840217F" w14:textId="77777777" w:rsidR="000D5B89" w:rsidRDefault="000D5B89" w:rsidP="000D5B89">
      <w:pPr>
        <w:pStyle w:val="Contenu"/>
      </w:pPr>
    </w:p>
    <w:p w14:paraId="3F9C9441" w14:textId="5E40152A" w:rsidR="000D5B89" w:rsidRDefault="000D5B89" w:rsidP="000D5B89">
      <w:pPr>
        <w:pStyle w:val="Titre2"/>
      </w:pPr>
      <w:bookmarkStart w:id="12" w:name="_Toc186379751"/>
      <w:r>
        <w:t>Installation de MariaDB</w:t>
      </w:r>
      <w:bookmarkEnd w:id="12"/>
    </w:p>
    <w:p w14:paraId="1B0C3515" w14:textId="7EED738E" w:rsidR="000D5B89" w:rsidRPr="000D5B89" w:rsidRDefault="000D5B89" w:rsidP="000D5B89">
      <w:pPr>
        <w:rPr>
          <w:b w:val="0"/>
          <w:bCs/>
        </w:rPr>
      </w:pPr>
      <w:r w:rsidRPr="000D5B89">
        <w:rPr>
          <w:b w:val="0"/>
          <w:bCs/>
        </w:rPr>
        <w:t xml:space="preserve">Afin d’installer </w:t>
      </w:r>
      <w:r w:rsidRPr="000D5B89">
        <w:rPr>
          <w:b w:val="0"/>
          <w:bCs/>
        </w:rPr>
        <w:t>Maria DB</w:t>
      </w:r>
      <w:r w:rsidRPr="000D5B89">
        <w:rPr>
          <w:b w:val="0"/>
          <w:bCs/>
        </w:rPr>
        <w:t xml:space="preserve"> nous utiliserons cette commande :</w:t>
      </w:r>
    </w:p>
    <w:p w14:paraId="6D210710" w14:textId="79C25490" w:rsidR="000D5B89" w:rsidRDefault="000D5B89" w:rsidP="000D5B89">
      <w:pPr>
        <w:pStyle w:val="Contenu"/>
        <w:rPr>
          <w:b/>
          <w:lang w:val="en-GB"/>
        </w:rPr>
      </w:pPr>
      <w:r w:rsidRPr="000D5B89">
        <w:rPr>
          <w:b/>
          <w:lang w:val="en-GB"/>
        </w:rPr>
        <w:t>sudo apt-get install -y mariadb-server</w:t>
      </w:r>
    </w:p>
    <w:p w14:paraId="410EE13B" w14:textId="77777777" w:rsidR="000D5B89" w:rsidRDefault="000D5B89" w:rsidP="000D5B89">
      <w:pPr>
        <w:pStyle w:val="Contenu"/>
        <w:rPr>
          <w:b/>
          <w:lang w:val="en-GB"/>
        </w:rPr>
      </w:pPr>
    </w:p>
    <w:p w14:paraId="188BF64E" w14:textId="3A05465B" w:rsidR="000D5B89" w:rsidRPr="00BF2313" w:rsidRDefault="00BF2313" w:rsidP="00BF2313">
      <w:pPr>
        <w:pStyle w:val="Contenu"/>
      </w:pPr>
      <w:r w:rsidRPr="00BF2313">
        <w:t xml:space="preserve">Afin de vérifier sa version nous pouvons faire : </w:t>
      </w:r>
    </w:p>
    <w:p w14:paraId="28AD2EA8" w14:textId="6AE5CDCB" w:rsidR="00BF2313" w:rsidRDefault="00BF2313" w:rsidP="000D5B89">
      <w:pPr>
        <w:pStyle w:val="Contenu"/>
        <w:rPr>
          <w:b/>
          <w:bCs/>
        </w:rPr>
      </w:pPr>
      <w:r w:rsidRPr="00BF2313">
        <w:rPr>
          <w:b/>
          <w:bCs/>
        </w:rPr>
        <w:t>Mariadb -V</w:t>
      </w:r>
    </w:p>
    <w:p w14:paraId="39C17E3B" w14:textId="6B2AF254" w:rsidR="00BF2313" w:rsidRDefault="00BF2313" w:rsidP="000D5B89">
      <w:pPr>
        <w:pStyle w:val="Contenu"/>
        <w:rPr>
          <w:b/>
          <w:bCs/>
        </w:rPr>
      </w:pPr>
      <w:r>
        <w:rPr>
          <w:b/>
          <w:bCs/>
        </w:rPr>
        <w:lastRenderedPageBreak/>
        <w:t xml:space="preserve">Dès à présent on peut se connecter sur notre instance MariaDB et </w:t>
      </w:r>
      <w:r w:rsidR="007E7A1D">
        <w:rPr>
          <w:b/>
          <w:bCs/>
        </w:rPr>
        <w:t>vérifier</w:t>
      </w:r>
      <w:r>
        <w:rPr>
          <w:b/>
          <w:bCs/>
        </w:rPr>
        <w:t xml:space="preserve"> les bases de </w:t>
      </w:r>
      <w:r w:rsidR="007E7A1D">
        <w:rPr>
          <w:b/>
          <w:bCs/>
        </w:rPr>
        <w:t xml:space="preserve">données disponibles. </w:t>
      </w:r>
    </w:p>
    <w:p w14:paraId="434A0C95" w14:textId="225FBB1D" w:rsidR="007E7A1D" w:rsidRDefault="007E7A1D" w:rsidP="000D5B89">
      <w:pPr>
        <w:pStyle w:val="Contenu"/>
        <w:rPr>
          <w:b/>
          <w:bCs/>
        </w:rPr>
      </w:pPr>
      <w:r>
        <w:rPr>
          <w:b/>
          <w:bCs/>
          <w:noProof/>
        </w:rPr>
        <w:drawing>
          <wp:inline distT="0" distB="0" distL="0" distR="0" wp14:anchorId="4D9A111D" wp14:editId="3C409F00">
            <wp:extent cx="6371590" cy="2964180"/>
            <wp:effectExtent l="0" t="0" r="0" b="7620"/>
            <wp:docPr id="86332512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25120" name="Image 863325120"/>
                    <pic:cNvPicPr/>
                  </pic:nvPicPr>
                  <pic:blipFill>
                    <a:blip r:embed="rId52">
                      <a:extLst>
                        <a:ext uri="{28A0092B-C50C-407E-A947-70E740481C1C}">
                          <a14:useLocalDpi xmlns:a14="http://schemas.microsoft.com/office/drawing/2010/main" val="0"/>
                        </a:ext>
                      </a:extLst>
                    </a:blip>
                    <a:stretch>
                      <a:fillRect/>
                    </a:stretch>
                  </pic:blipFill>
                  <pic:spPr>
                    <a:xfrm>
                      <a:off x="0" y="0"/>
                      <a:ext cx="6371590" cy="2964180"/>
                    </a:xfrm>
                    <a:prstGeom prst="rect">
                      <a:avLst/>
                    </a:prstGeom>
                  </pic:spPr>
                </pic:pic>
              </a:graphicData>
            </a:graphic>
          </wp:inline>
        </w:drawing>
      </w:r>
    </w:p>
    <w:p w14:paraId="7D4D28D7" w14:textId="77777777" w:rsidR="007E7A1D" w:rsidRDefault="007E7A1D" w:rsidP="000D5B89">
      <w:pPr>
        <w:pStyle w:val="Contenu"/>
        <w:rPr>
          <w:b/>
          <w:bCs/>
        </w:rPr>
      </w:pPr>
    </w:p>
    <w:p w14:paraId="625C9826" w14:textId="0DC59FAA" w:rsidR="007E7A1D" w:rsidRDefault="007E7A1D" w:rsidP="000D5B89">
      <w:pPr>
        <w:pStyle w:val="Contenu"/>
        <w:rPr>
          <w:b/>
          <w:bCs/>
        </w:rPr>
      </w:pPr>
      <w:r>
        <w:rPr>
          <w:b/>
          <w:bCs/>
        </w:rPr>
        <w:t>Une fois quitté l’instance MariaDB on peut redémarrer MariaDB afin d’</w:t>
      </w:r>
      <w:r w:rsidRPr="007E7A1D">
        <w:rPr>
          <w:b/>
          <w:bCs/>
        </w:rPr>
        <w:t xml:space="preserve">appliquer </w:t>
      </w:r>
      <w:r w:rsidRPr="007E7A1D">
        <w:rPr>
          <w:b/>
          <w:bCs/>
        </w:rPr>
        <w:t>les nouvelles modifications</w:t>
      </w:r>
      <w:r>
        <w:rPr>
          <w:b/>
          <w:bCs/>
        </w:rPr>
        <w:t>.</w:t>
      </w:r>
    </w:p>
    <w:p w14:paraId="7BDB4C32" w14:textId="56745AEE" w:rsidR="007E7A1D" w:rsidRPr="00BF2313" w:rsidRDefault="007E7A1D" w:rsidP="000D5B89">
      <w:pPr>
        <w:pStyle w:val="Contenu"/>
        <w:rPr>
          <w:b/>
          <w:bCs/>
        </w:rPr>
      </w:pPr>
      <w:r>
        <w:rPr>
          <w:b/>
          <w:bCs/>
          <w:noProof/>
        </w:rPr>
        <w:drawing>
          <wp:inline distT="0" distB="0" distL="0" distR="0" wp14:anchorId="48D1376C" wp14:editId="439F2625">
            <wp:extent cx="6371590" cy="579120"/>
            <wp:effectExtent l="0" t="0" r="0" b="0"/>
            <wp:docPr id="9897316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167" name="Image 98973167"/>
                    <pic:cNvPicPr/>
                  </pic:nvPicPr>
                  <pic:blipFill>
                    <a:blip r:embed="rId53">
                      <a:extLst>
                        <a:ext uri="{28A0092B-C50C-407E-A947-70E740481C1C}">
                          <a14:useLocalDpi xmlns:a14="http://schemas.microsoft.com/office/drawing/2010/main" val="0"/>
                        </a:ext>
                      </a:extLst>
                    </a:blip>
                    <a:stretch>
                      <a:fillRect/>
                    </a:stretch>
                  </pic:blipFill>
                  <pic:spPr>
                    <a:xfrm>
                      <a:off x="0" y="0"/>
                      <a:ext cx="6371590" cy="579120"/>
                    </a:xfrm>
                    <a:prstGeom prst="rect">
                      <a:avLst/>
                    </a:prstGeom>
                  </pic:spPr>
                </pic:pic>
              </a:graphicData>
            </a:graphic>
          </wp:inline>
        </w:drawing>
      </w:r>
    </w:p>
    <w:sectPr w:rsidR="007E7A1D" w:rsidRPr="00BF2313" w:rsidSect="00AB02A7">
      <w:headerReference w:type="default" r:id="rId54"/>
      <w:footerReference w:type="default" r:id="rId5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D847D3" w14:textId="77777777" w:rsidR="00167809" w:rsidRDefault="00167809">
      <w:r>
        <w:separator/>
      </w:r>
    </w:p>
    <w:p w14:paraId="27485793" w14:textId="77777777" w:rsidR="00167809" w:rsidRDefault="00167809"/>
  </w:endnote>
  <w:endnote w:type="continuationSeparator" w:id="0">
    <w:p w14:paraId="4A214B5F" w14:textId="77777777" w:rsidR="00167809" w:rsidRDefault="00167809">
      <w:r>
        <w:continuationSeparator/>
      </w:r>
    </w:p>
    <w:p w14:paraId="7A555D4A" w14:textId="77777777" w:rsidR="00167809" w:rsidRDefault="001678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0194395"/>
      <w:docPartObj>
        <w:docPartGallery w:val="Page Numbers (Bottom of Page)"/>
        <w:docPartUnique/>
      </w:docPartObj>
    </w:sdtPr>
    <w:sdtEndPr>
      <w:rPr>
        <w:noProof/>
      </w:rPr>
    </w:sdtEndPr>
    <w:sdtContent>
      <w:p w14:paraId="75AB6F8F"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4CE3B949"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F5CCF5" w14:textId="77777777" w:rsidR="00167809" w:rsidRDefault="00167809">
      <w:r>
        <w:separator/>
      </w:r>
    </w:p>
    <w:p w14:paraId="3DC4A427" w14:textId="77777777" w:rsidR="00167809" w:rsidRDefault="00167809"/>
  </w:footnote>
  <w:footnote w:type="continuationSeparator" w:id="0">
    <w:p w14:paraId="3E1BBF27" w14:textId="77777777" w:rsidR="00167809" w:rsidRDefault="00167809">
      <w:r>
        <w:continuationSeparator/>
      </w:r>
    </w:p>
    <w:p w14:paraId="4981044C" w14:textId="77777777" w:rsidR="00167809" w:rsidRDefault="001678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013BF6CF" w14:textId="77777777" w:rsidTr="00360494">
      <w:trPr>
        <w:trHeight w:val="978"/>
      </w:trPr>
      <w:tc>
        <w:tcPr>
          <w:tcW w:w="10035" w:type="dxa"/>
          <w:tcBorders>
            <w:top w:val="nil"/>
            <w:left w:val="nil"/>
            <w:bottom w:val="single" w:sz="36" w:space="0" w:color="34ABA2" w:themeColor="accent3"/>
            <w:right w:val="nil"/>
          </w:tcBorders>
        </w:tcPr>
        <w:p w14:paraId="4FA4D2E8" w14:textId="77777777" w:rsidR="00D077E9" w:rsidRDefault="00D077E9">
          <w:pPr>
            <w:pStyle w:val="En-tte"/>
          </w:pPr>
        </w:p>
      </w:tc>
    </w:tr>
  </w:tbl>
  <w:p w14:paraId="74782595"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A924C2D"/>
    <w:multiLevelType w:val="hybridMultilevel"/>
    <w:tmpl w:val="9A4E2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300976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D5F"/>
    <w:rsid w:val="0002482E"/>
    <w:rsid w:val="00050324"/>
    <w:rsid w:val="000A0150"/>
    <w:rsid w:val="000D5B89"/>
    <w:rsid w:val="000E63C9"/>
    <w:rsid w:val="00130E9D"/>
    <w:rsid w:val="0013271D"/>
    <w:rsid w:val="00150A6D"/>
    <w:rsid w:val="00167809"/>
    <w:rsid w:val="00185B35"/>
    <w:rsid w:val="001967DF"/>
    <w:rsid w:val="001F2BC8"/>
    <w:rsid w:val="001F5F6B"/>
    <w:rsid w:val="002045D4"/>
    <w:rsid w:val="00230D13"/>
    <w:rsid w:val="00243EBC"/>
    <w:rsid w:val="00246A35"/>
    <w:rsid w:val="00270C80"/>
    <w:rsid w:val="00284348"/>
    <w:rsid w:val="002F51F5"/>
    <w:rsid w:val="00312137"/>
    <w:rsid w:val="00330359"/>
    <w:rsid w:val="00332794"/>
    <w:rsid w:val="0033762F"/>
    <w:rsid w:val="00360494"/>
    <w:rsid w:val="00366C7E"/>
    <w:rsid w:val="00384EA3"/>
    <w:rsid w:val="003A39A1"/>
    <w:rsid w:val="003B45EC"/>
    <w:rsid w:val="003C2191"/>
    <w:rsid w:val="003D3863"/>
    <w:rsid w:val="004110DE"/>
    <w:rsid w:val="0044085A"/>
    <w:rsid w:val="004A7CC7"/>
    <w:rsid w:val="004B21A5"/>
    <w:rsid w:val="004C45B5"/>
    <w:rsid w:val="004E2673"/>
    <w:rsid w:val="005037F0"/>
    <w:rsid w:val="00516A86"/>
    <w:rsid w:val="005275F6"/>
    <w:rsid w:val="00532541"/>
    <w:rsid w:val="00550F54"/>
    <w:rsid w:val="00572102"/>
    <w:rsid w:val="005F1BB0"/>
    <w:rsid w:val="0063299C"/>
    <w:rsid w:val="0064130A"/>
    <w:rsid w:val="00656C4D"/>
    <w:rsid w:val="006E5716"/>
    <w:rsid w:val="00706BDD"/>
    <w:rsid w:val="007302B3"/>
    <w:rsid w:val="00730733"/>
    <w:rsid w:val="00730E3A"/>
    <w:rsid w:val="00736AAF"/>
    <w:rsid w:val="00760C4A"/>
    <w:rsid w:val="00765B2A"/>
    <w:rsid w:val="0077651A"/>
    <w:rsid w:val="00783A34"/>
    <w:rsid w:val="007C6B52"/>
    <w:rsid w:val="007D16C5"/>
    <w:rsid w:val="007E3D5F"/>
    <w:rsid w:val="007E7A1D"/>
    <w:rsid w:val="00862FE4"/>
    <w:rsid w:val="0086389A"/>
    <w:rsid w:val="0087605E"/>
    <w:rsid w:val="00894DB9"/>
    <w:rsid w:val="008B1FEE"/>
    <w:rsid w:val="00903C32"/>
    <w:rsid w:val="0091275B"/>
    <w:rsid w:val="00916B16"/>
    <w:rsid w:val="009173B9"/>
    <w:rsid w:val="00926D54"/>
    <w:rsid w:val="0093335D"/>
    <w:rsid w:val="0093613E"/>
    <w:rsid w:val="00943026"/>
    <w:rsid w:val="00966B81"/>
    <w:rsid w:val="009C7720"/>
    <w:rsid w:val="00A04993"/>
    <w:rsid w:val="00A23AFA"/>
    <w:rsid w:val="00A31B3E"/>
    <w:rsid w:val="00A33164"/>
    <w:rsid w:val="00A532F3"/>
    <w:rsid w:val="00A601CE"/>
    <w:rsid w:val="00A61747"/>
    <w:rsid w:val="00A8489E"/>
    <w:rsid w:val="00A90AF0"/>
    <w:rsid w:val="00AB02A7"/>
    <w:rsid w:val="00AC29F3"/>
    <w:rsid w:val="00B20C28"/>
    <w:rsid w:val="00B231E5"/>
    <w:rsid w:val="00BA5CC4"/>
    <w:rsid w:val="00BF2313"/>
    <w:rsid w:val="00C02B87"/>
    <w:rsid w:val="00C4086D"/>
    <w:rsid w:val="00CA1896"/>
    <w:rsid w:val="00CB5B28"/>
    <w:rsid w:val="00CF5371"/>
    <w:rsid w:val="00CF56FE"/>
    <w:rsid w:val="00D0323A"/>
    <w:rsid w:val="00D0559F"/>
    <w:rsid w:val="00D077E9"/>
    <w:rsid w:val="00D42CB7"/>
    <w:rsid w:val="00D5413D"/>
    <w:rsid w:val="00D570A9"/>
    <w:rsid w:val="00D70D02"/>
    <w:rsid w:val="00D770C7"/>
    <w:rsid w:val="00D86945"/>
    <w:rsid w:val="00D90290"/>
    <w:rsid w:val="00D90EAC"/>
    <w:rsid w:val="00DA4A03"/>
    <w:rsid w:val="00DD152F"/>
    <w:rsid w:val="00DE213F"/>
    <w:rsid w:val="00DF027C"/>
    <w:rsid w:val="00E00A32"/>
    <w:rsid w:val="00E16849"/>
    <w:rsid w:val="00E22ACD"/>
    <w:rsid w:val="00E620B0"/>
    <w:rsid w:val="00E81B40"/>
    <w:rsid w:val="00E83471"/>
    <w:rsid w:val="00EF555B"/>
    <w:rsid w:val="00F027BB"/>
    <w:rsid w:val="00F11DCF"/>
    <w:rsid w:val="00F162EA"/>
    <w:rsid w:val="00F52D27"/>
    <w:rsid w:val="00F83527"/>
    <w:rsid w:val="00F946E4"/>
    <w:rsid w:val="00FB26E1"/>
    <w:rsid w:val="00FD583F"/>
    <w:rsid w:val="00FD7488"/>
    <w:rsid w:val="00FF16B4"/>
    <w:rsid w:val="00FF2BF3"/>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A64160"/>
  <w15:docId w15:val="{D5094AC1-85AE-4A36-9DD4-7D4289432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90EAC"/>
    <w:pPr>
      <w:keepNext/>
      <w:spacing w:before="240" w:after="60"/>
      <w:jc w:val="center"/>
      <w:outlineLvl w:val="0"/>
    </w:pPr>
    <w:rPr>
      <w:rFonts w:ascii="Times New Roman" w:eastAsiaTheme="majorEastAsia" w:hAnsi="Times New Roman" w:cstheme="majorBidi"/>
      <w:color w:val="061F57" w:themeColor="text2" w:themeShade="BF"/>
      <w:kern w:val="28"/>
      <w:sz w:val="48"/>
      <w:szCs w:val="32"/>
    </w:rPr>
  </w:style>
  <w:style w:type="paragraph" w:styleId="Titre2">
    <w:name w:val="heading 2"/>
    <w:basedOn w:val="Normal"/>
    <w:next w:val="Normal"/>
    <w:link w:val="Titre2Car"/>
    <w:uiPriority w:val="4"/>
    <w:qFormat/>
    <w:rsid w:val="00926D54"/>
    <w:pPr>
      <w:keepNext/>
      <w:spacing w:after="240" w:line="240" w:lineRule="auto"/>
      <w:outlineLvl w:val="1"/>
    </w:pPr>
    <w:rPr>
      <w:rFonts w:ascii="Times New Roman" w:eastAsiaTheme="majorEastAsia" w:hAnsi="Times New Roman" w:cstheme="majorBidi"/>
      <w:b w:val="0"/>
      <w:sz w:val="3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90EAC"/>
    <w:rPr>
      <w:rFonts w:ascii="Times New Roman" w:eastAsiaTheme="majorEastAsia" w:hAnsi="Times New Roman" w:cstheme="majorBidi"/>
      <w:b/>
      <w:color w:val="061F57" w:themeColor="text2" w:themeShade="BF"/>
      <w:kern w:val="28"/>
      <w:sz w:val="48"/>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926D54"/>
    <w:rPr>
      <w:rFonts w:ascii="Times New Roman" w:eastAsiaTheme="majorEastAsia" w:hAnsi="Times New Roman"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Paragraphedeliste">
    <w:name w:val="List Paragraph"/>
    <w:basedOn w:val="Normal"/>
    <w:uiPriority w:val="34"/>
    <w:unhideWhenUsed/>
    <w:qFormat/>
    <w:rsid w:val="00D90EAC"/>
    <w:pPr>
      <w:ind w:left="720"/>
      <w:contextualSpacing/>
    </w:pPr>
  </w:style>
  <w:style w:type="paragraph" w:styleId="En-ttedetabledesmatires">
    <w:name w:val="TOC Heading"/>
    <w:basedOn w:val="Titre1"/>
    <w:next w:val="Normal"/>
    <w:uiPriority w:val="39"/>
    <w:unhideWhenUsed/>
    <w:qFormat/>
    <w:rsid w:val="00894DB9"/>
    <w:pPr>
      <w:keepLines/>
      <w:spacing w:after="0" w:line="259" w:lineRule="auto"/>
      <w:jc w:val="left"/>
      <w:outlineLvl w:val="9"/>
    </w:pPr>
    <w:rPr>
      <w:rFonts w:asciiTheme="majorHAnsi" w:hAnsiTheme="majorHAnsi"/>
      <w:b w:val="0"/>
      <w:color w:val="013A57" w:themeColor="accent1" w:themeShade="BF"/>
      <w:kern w:val="0"/>
      <w:sz w:val="32"/>
      <w:lang w:eastAsia="fr-FR"/>
    </w:rPr>
  </w:style>
  <w:style w:type="paragraph" w:styleId="TM1">
    <w:name w:val="toc 1"/>
    <w:basedOn w:val="Normal"/>
    <w:next w:val="Normal"/>
    <w:autoRedefine/>
    <w:uiPriority w:val="39"/>
    <w:unhideWhenUsed/>
    <w:rsid w:val="00894DB9"/>
    <w:pPr>
      <w:spacing w:after="100"/>
    </w:pPr>
  </w:style>
  <w:style w:type="character" w:styleId="Lienhypertexte">
    <w:name w:val="Hyperlink"/>
    <w:basedOn w:val="Policepardfaut"/>
    <w:uiPriority w:val="99"/>
    <w:unhideWhenUsed/>
    <w:rsid w:val="00894DB9"/>
    <w:rPr>
      <w:color w:val="3592CF" w:themeColor="hyperlink"/>
      <w:u w:val="single"/>
    </w:rPr>
  </w:style>
  <w:style w:type="character" w:styleId="Mentionnonrsolue">
    <w:name w:val="Unresolved Mention"/>
    <w:basedOn w:val="Policepardfaut"/>
    <w:uiPriority w:val="99"/>
    <w:semiHidden/>
    <w:unhideWhenUsed/>
    <w:rsid w:val="00894DB9"/>
    <w:rPr>
      <w:color w:val="605E5C"/>
      <w:shd w:val="clear" w:color="auto" w:fill="E1DFDD"/>
    </w:rPr>
  </w:style>
  <w:style w:type="paragraph" w:styleId="TM2">
    <w:name w:val="toc 2"/>
    <w:basedOn w:val="Normal"/>
    <w:next w:val="Normal"/>
    <w:autoRedefine/>
    <w:uiPriority w:val="39"/>
    <w:unhideWhenUsed/>
    <w:rsid w:val="00550F54"/>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virtualbox.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glossaryDocument" Target="glossary/document.xml"/><Relationship Id="rId10" Type="http://schemas.openxmlformats.org/officeDocument/2006/relationships/hyperlink" Target="https://www.debian.org/"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rusha\AppData\Local\Microsoft\Office\16.0\DTS\fr-FR%7bF668D647-4766-4832-9258-666FC3325657%7d\%7bBF8DBD29-F26E-477E-BA77-1669DC8A3BB9%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7691CA9167D49DEB0BF348A618A867C"/>
        <w:category>
          <w:name w:val="Général"/>
          <w:gallery w:val="placeholder"/>
        </w:category>
        <w:types>
          <w:type w:val="bbPlcHdr"/>
        </w:types>
        <w:behaviors>
          <w:behavior w:val="content"/>
        </w:behaviors>
        <w:guid w:val="{A7EF2A4B-0C08-4B3A-B39B-17DAC486B413}"/>
      </w:docPartPr>
      <w:docPartBody>
        <w:p w:rsidR="00E26139" w:rsidRDefault="00000000">
          <w:pPr>
            <w:pStyle w:val="27691CA9167D49DEB0BF348A618A867C"/>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décembre 27</w:t>
          </w:r>
          <w:r w:rsidRPr="00D86945">
            <w:rPr>
              <w:rStyle w:val="Sous-titreCar"/>
              <w:b/>
              <w:lang w:bidi="fr-FR"/>
            </w:rPr>
            <w:fldChar w:fldCharType="end"/>
          </w:r>
        </w:p>
      </w:docPartBody>
    </w:docPart>
    <w:docPart>
      <w:docPartPr>
        <w:name w:val="05415E065F424BB9B05953B94741DC65"/>
        <w:category>
          <w:name w:val="Général"/>
          <w:gallery w:val="placeholder"/>
        </w:category>
        <w:types>
          <w:type w:val="bbPlcHdr"/>
        </w:types>
        <w:behaviors>
          <w:behavior w:val="content"/>
        </w:behaviors>
        <w:guid w:val="{318B80B5-1C3C-4F32-85AF-CF03C7072353}"/>
      </w:docPartPr>
      <w:docPartBody>
        <w:p w:rsidR="00E26139" w:rsidRDefault="00000000">
          <w:pPr>
            <w:pStyle w:val="05415E065F424BB9B05953B94741DC65"/>
          </w:pPr>
          <w:r>
            <w:rPr>
              <w:lang w:bidi="fr-FR"/>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8DD"/>
    <w:rsid w:val="004C5C2E"/>
    <w:rsid w:val="004E2673"/>
    <w:rsid w:val="00760C4A"/>
    <w:rsid w:val="008258DD"/>
    <w:rsid w:val="00D37874"/>
    <w:rsid w:val="00E26139"/>
    <w:rsid w:val="00FF2B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kern w:val="0"/>
      <w:sz w:val="32"/>
      <w:lang w:eastAsia="en-US"/>
      <w14:ligatures w14:val="none"/>
    </w:rPr>
  </w:style>
  <w:style w:type="character" w:customStyle="1" w:styleId="Sous-titreCar">
    <w:name w:val="Sous-titre Car"/>
    <w:basedOn w:val="Policepardfaut"/>
    <w:link w:val="Sous-titre"/>
    <w:uiPriority w:val="2"/>
    <w:rPr>
      <w:caps/>
      <w:color w:val="44546A" w:themeColor="text2"/>
      <w:spacing w:val="20"/>
      <w:kern w:val="0"/>
      <w:sz w:val="32"/>
      <w:lang w:eastAsia="en-US"/>
      <w14:ligatures w14:val="none"/>
    </w:rPr>
  </w:style>
  <w:style w:type="paragraph" w:customStyle="1" w:styleId="27691CA9167D49DEB0BF348A618A867C">
    <w:name w:val="27691CA9167D49DEB0BF348A618A867C"/>
  </w:style>
  <w:style w:type="paragraph" w:customStyle="1" w:styleId="05415E065F424BB9B05953B94741DC65">
    <w:name w:val="05415E065F424BB9B05953B94741DC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E60AC-5BC2-4288-9128-06BC55654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{BF8DBD29-F26E-477E-BA77-1669DC8A3BB9}tf16392850_win32</Template>
  <TotalTime>36</TotalTime>
  <Pages>1</Pages>
  <Words>1236</Words>
  <Characters>6803</Characters>
  <Application>Microsoft Office Word</Application>
  <DocSecurity>0</DocSecurity>
  <Lines>56</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Hirusha</dc:creator>
  <cp:keywords/>
  <cp:lastModifiedBy>Hirusha Perera</cp:lastModifiedBy>
  <cp:revision>15</cp:revision>
  <cp:lastPrinted>2024-12-29T14:50:00Z</cp:lastPrinted>
  <dcterms:created xsi:type="dcterms:W3CDTF">2024-12-29T14:14:00Z</dcterms:created>
  <dcterms:modified xsi:type="dcterms:W3CDTF">2024-12-29T14:50:00Z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